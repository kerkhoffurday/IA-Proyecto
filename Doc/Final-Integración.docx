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19F92" w14:textId="77777777" w:rsidR="002D3267" w:rsidRDefault="002D3267" w:rsidP="002D3267">
      <w:pPr>
        <w:jc w:val="center"/>
      </w:pPr>
      <w:r>
        <w:tab/>
      </w:r>
      <w:r w:rsidRPr="003421D3">
        <w:rPr>
          <w:noProof/>
          <w:lang w:val="es-PE" w:eastAsia="es-PE"/>
        </w:rPr>
        <w:drawing>
          <wp:inline distT="0" distB="0" distL="0" distR="0" wp14:anchorId="27DBC9D0" wp14:editId="35DA0981">
            <wp:extent cx="4438650" cy="2162175"/>
            <wp:effectExtent l="0" t="0" r="0" b="0"/>
            <wp:docPr id="2" name="Imagen 1" descr="Resultado de imagen para i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isi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A1B2" w14:textId="77777777" w:rsidR="002D3267" w:rsidRPr="00244366" w:rsidRDefault="002D3267" w:rsidP="002D3267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244366">
        <w:rPr>
          <w:rFonts w:ascii="Arial" w:hAnsi="Arial" w:cs="Arial"/>
          <w:sz w:val="24"/>
          <w:szCs w:val="24"/>
        </w:rPr>
        <w:t>Alumnos</w:t>
      </w:r>
      <w:proofErr w:type="spellEnd"/>
      <w:r w:rsidRPr="00244366">
        <w:rPr>
          <w:rFonts w:ascii="Arial" w:hAnsi="Arial" w:cs="Arial"/>
          <w:sz w:val="24"/>
          <w:szCs w:val="24"/>
        </w:rPr>
        <w:t>:</w:t>
      </w:r>
    </w:p>
    <w:p w14:paraId="58FEF497" w14:textId="77777777" w:rsidR="002D3267" w:rsidRPr="00244366" w:rsidRDefault="002D3267" w:rsidP="002D3267">
      <w:pPr>
        <w:jc w:val="center"/>
        <w:rPr>
          <w:rFonts w:ascii="Arial" w:hAnsi="Arial" w:cs="Arial"/>
          <w:sz w:val="24"/>
          <w:szCs w:val="24"/>
        </w:rPr>
      </w:pPr>
      <w:r w:rsidRPr="00244366">
        <w:rPr>
          <w:rFonts w:ascii="Arial" w:hAnsi="Arial" w:cs="Arial"/>
          <w:sz w:val="24"/>
          <w:szCs w:val="24"/>
        </w:rPr>
        <w:t>-Jean Patrick Kerkhoff Urday</w:t>
      </w:r>
    </w:p>
    <w:p w14:paraId="47FA3745" w14:textId="77777777" w:rsidR="002D3267" w:rsidRPr="00244366" w:rsidRDefault="002D3267" w:rsidP="002D3267">
      <w:pPr>
        <w:jc w:val="center"/>
        <w:rPr>
          <w:rFonts w:ascii="Arial" w:hAnsi="Arial" w:cs="Arial"/>
          <w:sz w:val="24"/>
          <w:szCs w:val="24"/>
        </w:rPr>
      </w:pPr>
      <w:r w:rsidRPr="00244366">
        <w:rPr>
          <w:rFonts w:ascii="Arial" w:hAnsi="Arial" w:cs="Arial"/>
          <w:sz w:val="24"/>
          <w:szCs w:val="24"/>
        </w:rPr>
        <w:t>-Christopher Andrew Roudebush</w:t>
      </w:r>
    </w:p>
    <w:p w14:paraId="652739EA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 xml:space="preserve">-Manuel Antonio Silva </w:t>
      </w:r>
      <w:proofErr w:type="spellStart"/>
      <w:r w:rsidRPr="00021955">
        <w:rPr>
          <w:rFonts w:ascii="Arial" w:hAnsi="Arial" w:cs="Arial"/>
          <w:sz w:val="24"/>
          <w:szCs w:val="24"/>
          <w:lang w:val="es-PE"/>
        </w:rPr>
        <w:t>Tobies</w:t>
      </w:r>
      <w:proofErr w:type="spellEnd"/>
    </w:p>
    <w:p w14:paraId="2CE5BCC5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-Cristian Eduardo Velásquez Ramírez</w:t>
      </w:r>
    </w:p>
    <w:p w14:paraId="0487A797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-</w:t>
      </w:r>
      <w:r w:rsidR="00BC0D8B" w:rsidRPr="00021955">
        <w:rPr>
          <w:rFonts w:ascii="Arial" w:hAnsi="Arial" w:cs="Arial"/>
          <w:sz w:val="24"/>
          <w:szCs w:val="24"/>
          <w:lang w:val="es-PE"/>
        </w:rPr>
        <w:t xml:space="preserve">Alexander </w:t>
      </w:r>
      <w:proofErr w:type="spellStart"/>
      <w:r w:rsidR="00BC0D8B" w:rsidRPr="00021955">
        <w:rPr>
          <w:rFonts w:ascii="Arial" w:hAnsi="Arial" w:cs="Arial"/>
          <w:sz w:val="24"/>
          <w:szCs w:val="24"/>
          <w:u w:val="single"/>
          <w:lang w:val="es-PE"/>
        </w:rPr>
        <w:t>Johel</w:t>
      </w:r>
      <w:proofErr w:type="spellEnd"/>
      <w:r w:rsidR="00BC0D8B" w:rsidRPr="00021955">
        <w:rPr>
          <w:rFonts w:ascii="Arial" w:hAnsi="Arial" w:cs="Arial"/>
          <w:sz w:val="24"/>
          <w:szCs w:val="24"/>
          <w:lang w:val="es-PE"/>
        </w:rPr>
        <w:t xml:space="preserve"> </w:t>
      </w:r>
      <w:proofErr w:type="spellStart"/>
      <w:r w:rsidR="00BC0D8B" w:rsidRPr="00021955">
        <w:rPr>
          <w:rFonts w:ascii="Arial" w:hAnsi="Arial" w:cs="Arial"/>
          <w:sz w:val="24"/>
          <w:szCs w:val="24"/>
          <w:lang w:val="es-PE"/>
        </w:rPr>
        <w:t>Ynoñan</w:t>
      </w:r>
      <w:proofErr w:type="spellEnd"/>
      <w:r w:rsidR="00BC0D8B" w:rsidRPr="00021955">
        <w:rPr>
          <w:rFonts w:ascii="Arial" w:hAnsi="Arial" w:cs="Arial"/>
          <w:sz w:val="24"/>
          <w:szCs w:val="24"/>
          <w:lang w:val="es-PE"/>
        </w:rPr>
        <w:t xml:space="preserve"> </w:t>
      </w:r>
      <w:proofErr w:type="spellStart"/>
      <w:r w:rsidR="00BC0D8B" w:rsidRPr="00021955">
        <w:rPr>
          <w:rFonts w:ascii="Arial" w:hAnsi="Arial" w:cs="Arial"/>
          <w:sz w:val="24"/>
          <w:szCs w:val="24"/>
          <w:lang w:val="es-PE"/>
        </w:rPr>
        <w:t>Huayllapuma</w:t>
      </w:r>
      <w:proofErr w:type="spellEnd"/>
    </w:p>
    <w:p w14:paraId="6334ED0C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</w:p>
    <w:p w14:paraId="0076D11C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Curso:</w:t>
      </w:r>
    </w:p>
    <w:p w14:paraId="6940DA4A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Integración de Aplicaciones</w:t>
      </w:r>
    </w:p>
    <w:p w14:paraId="78032EC9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</w:p>
    <w:p w14:paraId="2D26BB86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NRC:</w:t>
      </w:r>
    </w:p>
    <w:p w14:paraId="41F4C9BD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2430</w:t>
      </w:r>
    </w:p>
    <w:p w14:paraId="66EC2B21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</w:p>
    <w:p w14:paraId="0D3F782B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Profesor:</w:t>
      </w:r>
    </w:p>
    <w:p w14:paraId="56F1C1AB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proofErr w:type="spellStart"/>
      <w:r w:rsidRPr="00021955">
        <w:rPr>
          <w:rFonts w:ascii="Arial" w:hAnsi="Arial" w:cs="Arial"/>
          <w:sz w:val="24"/>
          <w:szCs w:val="24"/>
          <w:lang w:val="es-PE"/>
        </w:rPr>
        <w:t>Jose</w:t>
      </w:r>
      <w:proofErr w:type="spellEnd"/>
      <w:r w:rsidRPr="00021955">
        <w:rPr>
          <w:rFonts w:ascii="Arial" w:hAnsi="Arial" w:cs="Arial"/>
          <w:sz w:val="24"/>
          <w:szCs w:val="24"/>
          <w:lang w:val="es-PE"/>
        </w:rPr>
        <w:t xml:space="preserve"> Ventura</w:t>
      </w:r>
    </w:p>
    <w:p w14:paraId="139F91DE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</w:p>
    <w:p w14:paraId="6BABB5D5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Tema:</w:t>
      </w:r>
    </w:p>
    <w:p w14:paraId="356B9175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proofErr w:type="spellStart"/>
      <w:r w:rsidRPr="00021955">
        <w:rPr>
          <w:rFonts w:ascii="Arial" w:hAnsi="Arial" w:cs="Arial"/>
          <w:sz w:val="24"/>
          <w:szCs w:val="24"/>
          <w:lang w:val="es-PE"/>
        </w:rPr>
        <w:t>eSports</w:t>
      </w:r>
      <w:proofErr w:type="spellEnd"/>
    </w:p>
    <w:p w14:paraId="7AB810B0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</w:p>
    <w:p w14:paraId="02653251" w14:textId="77777777" w:rsidR="002D3267" w:rsidRPr="00021955" w:rsidRDefault="002D3267" w:rsidP="002D3267">
      <w:pPr>
        <w:jc w:val="center"/>
        <w:rPr>
          <w:rFonts w:ascii="Arial" w:hAnsi="Arial" w:cs="Arial"/>
          <w:sz w:val="24"/>
          <w:szCs w:val="24"/>
          <w:lang w:val="es-PE"/>
        </w:rPr>
      </w:pPr>
      <w:r w:rsidRPr="00021955">
        <w:rPr>
          <w:rFonts w:ascii="Arial" w:hAnsi="Arial" w:cs="Arial"/>
          <w:sz w:val="24"/>
          <w:szCs w:val="24"/>
          <w:lang w:val="es-PE"/>
        </w:rPr>
        <w:t>Año:</w:t>
      </w:r>
    </w:p>
    <w:p w14:paraId="7F4802FF" w14:textId="77777777" w:rsidR="002D3267" w:rsidRPr="00244366" w:rsidRDefault="002D3267" w:rsidP="002D3267">
      <w:pPr>
        <w:jc w:val="center"/>
        <w:rPr>
          <w:rFonts w:ascii="Arial" w:hAnsi="Arial" w:cs="Arial"/>
          <w:sz w:val="24"/>
          <w:szCs w:val="24"/>
        </w:rPr>
      </w:pPr>
      <w:r w:rsidRPr="00244366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>20</w:t>
      </w:r>
    </w:p>
    <w:p w14:paraId="08A7EBFA" w14:textId="77777777" w:rsidR="002D3267" w:rsidRPr="00244366" w:rsidRDefault="002D3267" w:rsidP="002D3267">
      <w:pPr>
        <w:jc w:val="center"/>
        <w:rPr>
          <w:rFonts w:ascii="Arial" w:hAnsi="Arial" w:cs="Arial"/>
          <w:sz w:val="24"/>
          <w:szCs w:val="24"/>
        </w:rPr>
      </w:pPr>
    </w:p>
    <w:p w14:paraId="2D147943" w14:textId="77777777" w:rsidR="002D3267" w:rsidRPr="00244366" w:rsidRDefault="002D3267" w:rsidP="002D3267">
      <w:pPr>
        <w:jc w:val="center"/>
        <w:rPr>
          <w:rFonts w:ascii="Arial" w:hAnsi="Arial" w:cs="Arial"/>
          <w:sz w:val="24"/>
          <w:szCs w:val="24"/>
        </w:rPr>
      </w:pPr>
    </w:p>
    <w:p w14:paraId="057CD5F6" w14:textId="77777777" w:rsidR="002D3267" w:rsidRPr="00244366" w:rsidRDefault="002D3267" w:rsidP="002D3267">
      <w:pPr>
        <w:jc w:val="center"/>
        <w:rPr>
          <w:rFonts w:ascii="Arial" w:hAnsi="Arial" w:cs="Arial"/>
          <w:sz w:val="24"/>
          <w:szCs w:val="24"/>
        </w:rPr>
      </w:pPr>
    </w:p>
    <w:p w14:paraId="2128F0F2" w14:textId="77777777" w:rsidR="002D3267" w:rsidRDefault="002D3267" w:rsidP="002D3267">
      <w:pPr>
        <w:pStyle w:val="Title"/>
        <w:tabs>
          <w:tab w:val="left" w:pos="3165"/>
        </w:tabs>
        <w:jc w:val="left"/>
      </w:pPr>
    </w:p>
    <w:p w14:paraId="3AB03EB1" w14:textId="77777777" w:rsidR="00ED5799" w:rsidRDefault="002D3267" w:rsidP="002D3267">
      <w:r>
        <w:br w:type="page"/>
      </w:r>
    </w:p>
    <w:p w14:paraId="1661F0C8" w14:textId="77777777" w:rsidR="00ED5799" w:rsidRDefault="00BD08D2">
      <w:pPr>
        <w:pStyle w:val="Title"/>
      </w:pPr>
      <w:r w:rsidRPr="00BD08D2">
        <w:rPr>
          <w:u w:val="single"/>
        </w:rPr>
        <w:lastRenderedPageBreak/>
        <w:t>eSports</w:t>
      </w:r>
    </w:p>
    <w:p w14:paraId="465EF263" w14:textId="77777777" w:rsidR="00ED5799" w:rsidRDefault="00021955">
      <w:pPr>
        <w:pStyle w:val="Heading1"/>
      </w:pPr>
      <w:r>
        <w:t>Introduction</w:t>
      </w:r>
    </w:p>
    <w:p w14:paraId="43858F9D" w14:textId="77777777" w:rsidR="00021955" w:rsidRPr="00021955" w:rsidRDefault="00021955" w:rsidP="00021955"/>
    <w:p w14:paraId="75E35718" w14:textId="77777777" w:rsidR="00BC0D8B" w:rsidRDefault="00BC0D8B" w:rsidP="00D14039">
      <w:pPr>
        <w:ind w:left="720"/>
        <w:jc w:val="both"/>
        <w:rPr>
          <w:rFonts w:ascii="Arial" w:hAnsi="Arial" w:cs="Arial"/>
          <w:lang w:val="es-PE"/>
        </w:rPr>
      </w:pPr>
      <w:r w:rsidRPr="00021955">
        <w:rPr>
          <w:rFonts w:ascii="Arial" w:hAnsi="Arial" w:cs="Arial"/>
          <w:lang w:val="es-PE"/>
        </w:rPr>
        <w:t xml:space="preserve">Es una API para el videojuego dota, con ello podremos observar los diferentes campeones añadidos a la lista, haciendo que sea más factible para los jugadores saber sobre ellos, además el administrador es el encargado de agregar los </w:t>
      </w:r>
      <w:r w:rsidR="00021955" w:rsidRPr="00021955">
        <w:rPr>
          <w:rFonts w:ascii="Arial" w:hAnsi="Arial" w:cs="Arial"/>
          <w:lang w:val="es-PE"/>
        </w:rPr>
        <w:t>héroes</w:t>
      </w:r>
      <w:r w:rsidR="00D14039" w:rsidRPr="00021955">
        <w:rPr>
          <w:rFonts w:ascii="Arial" w:hAnsi="Arial" w:cs="Arial"/>
          <w:lang w:val="es-PE"/>
        </w:rPr>
        <w:t>.</w:t>
      </w:r>
    </w:p>
    <w:p w14:paraId="2D91247D" w14:textId="77777777" w:rsidR="00021955" w:rsidRPr="00021955" w:rsidRDefault="00021955" w:rsidP="00D14039">
      <w:pPr>
        <w:ind w:left="720"/>
        <w:jc w:val="both"/>
        <w:rPr>
          <w:rFonts w:ascii="Arial" w:hAnsi="Arial" w:cs="Arial"/>
          <w:lang w:val="es-PE"/>
        </w:rPr>
      </w:pPr>
    </w:p>
    <w:p w14:paraId="34319120" w14:textId="77777777" w:rsidR="00021955" w:rsidRDefault="00D14039" w:rsidP="00021955">
      <w:pPr>
        <w:pStyle w:val="Heading1"/>
      </w:pPr>
      <w:proofErr w:type="spellStart"/>
      <w:r>
        <w:t>Diagrama</w:t>
      </w:r>
      <w:proofErr w:type="spellEnd"/>
      <w:r>
        <w:t xml:space="preserve">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</w:t>
      </w:r>
      <w:proofErr w:type="spellEnd"/>
    </w:p>
    <w:p w14:paraId="6C993790" w14:textId="77777777" w:rsidR="00021955" w:rsidRPr="00021955" w:rsidRDefault="00021955" w:rsidP="00021955"/>
    <w:p w14:paraId="4CF57F54" w14:textId="77777777" w:rsidR="00D14039" w:rsidRPr="00021955" w:rsidRDefault="00021955" w:rsidP="00D14039">
      <w:pPr>
        <w:ind w:left="720"/>
        <w:jc w:val="both"/>
        <w:rPr>
          <w:rFonts w:ascii="Arial" w:hAnsi="Arial" w:cs="Arial"/>
          <w:lang w:val="es-PE"/>
        </w:rPr>
      </w:pPr>
      <w:r w:rsidRPr="00021955">
        <w:rPr>
          <w:rFonts w:ascii="Arial" w:hAnsi="Arial" w:cs="Arial"/>
          <w:lang w:val="es-PE"/>
        </w:rPr>
        <w:t>Haremos</w:t>
      </w:r>
      <w:r w:rsidR="00D14039" w:rsidRPr="00021955">
        <w:rPr>
          <w:rFonts w:ascii="Arial" w:hAnsi="Arial" w:cs="Arial"/>
          <w:lang w:val="es-PE"/>
        </w:rPr>
        <w:t xml:space="preserve"> un API en el </w:t>
      </w:r>
      <w:r w:rsidR="00D14039" w:rsidRPr="00D14039">
        <w:rPr>
          <w:rFonts w:ascii="Arial" w:hAnsi="Arial" w:cs="Arial"/>
          <w:lang w:val="es-PE"/>
        </w:rPr>
        <w:t>cual</w:t>
      </w:r>
      <w:r w:rsidR="00D14039" w:rsidRPr="00021955">
        <w:rPr>
          <w:rFonts w:ascii="Arial" w:hAnsi="Arial" w:cs="Arial"/>
          <w:lang w:val="es-PE"/>
        </w:rPr>
        <w:t xml:space="preserve"> el </w:t>
      </w:r>
      <w:r w:rsidRPr="00021955">
        <w:rPr>
          <w:rFonts w:ascii="Arial" w:hAnsi="Arial" w:cs="Arial"/>
          <w:lang w:val="es-PE"/>
        </w:rPr>
        <w:t>administrador</w:t>
      </w:r>
      <w:r w:rsidR="00D14039" w:rsidRPr="00021955">
        <w:rPr>
          <w:rFonts w:ascii="Arial" w:hAnsi="Arial" w:cs="Arial"/>
          <w:lang w:val="es-PE"/>
        </w:rPr>
        <w:t xml:space="preserve"> esté encargado de los siguientes puntos: Ingresar a la aplicación mediante un </w:t>
      </w:r>
      <w:proofErr w:type="spellStart"/>
      <w:r w:rsidR="00D14039" w:rsidRPr="00021955">
        <w:rPr>
          <w:rFonts w:ascii="Arial" w:hAnsi="Arial" w:cs="Arial"/>
          <w:lang w:val="es-PE"/>
        </w:rPr>
        <w:t>Login</w:t>
      </w:r>
      <w:proofErr w:type="spellEnd"/>
      <w:r w:rsidR="00D14039" w:rsidRPr="00021955">
        <w:rPr>
          <w:rFonts w:ascii="Arial" w:hAnsi="Arial" w:cs="Arial"/>
          <w:lang w:val="es-PE"/>
        </w:rPr>
        <w:t xml:space="preserve">, Crear un nuevo personaje, Buscar un personaje, y finalmente </w:t>
      </w:r>
      <w:r w:rsidRPr="00021955">
        <w:rPr>
          <w:rFonts w:ascii="Arial" w:hAnsi="Arial" w:cs="Arial"/>
          <w:lang w:val="es-PE"/>
        </w:rPr>
        <w:t>actualizar</w:t>
      </w:r>
      <w:r w:rsidR="00D14039" w:rsidRPr="00021955">
        <w:rPr>
          <w:rFonts w:ascii="Arial" w:hAnsi="Arial" w:cs="Arial"/>
          <w:lang w:val="es-PE"/>
        </w:rPr>
        <w:t xml:space="preserve"> un </w:t>
      </w:r>
      <w:r w:rsidRPr="00021955">
        <w:rPr>
          <w:rFonts w:ascii="Arial" w:hAnsi="Arial" w:cs="Arial"/>
          <w:lang w:val="es-PE"/>
        </w:rPr>
        <w:t>personaje,</w:t>
      </w:r>
      <w:r w:rsidR="00D14039" w:rsidRPr="00021955">
        <w:rPr>
          <w:rFonts w:ascii="Arial" w:hAnsi="Arial" w:cs="Arial"/>
          <w:lang w:val="es-PE"/>
        </w:rPr>
        <w:t xml:space="preserve"> </w:t>
      </w:r>
      <w:r w:rsidRPr="00021955">
        <w:rPr>
          <w:rFonts w:ascii="Arial" w:hAnsi="Arial" w:cs="Arial"/>
          <w:lang w:val="es-PE"/>
        </w:rPr>
        <w:t>así</w:t>
      </w:r>
      <w:r w:rsidR="00D14039" w:rsidRPr="00021955">
        <w:rPr>
          <w:rFonts w:ascii="Arial" w:hAnsi="Arial" w:cs="Arial"/>
          <w:lang w:val="es-PE"/>
        </w:rPr>
        <w:t xml:space="preserve"> como de parte del Usuario mediante un </w:t>
      </w:r>
      <w:proofErr w:type="spellStart"/>
      <w:r w:rsidR="00D14039" w:rsidRPr="00021955">
        <w:rPr>
          <w:rFonts w:ascii="Arial" w:hAnsi="Arial" w:cs="Arial"/>
          <w:lang w:val="es-PE"/>
        </w:rPr>
        <w:t>LoginUsuario</w:t>
      </w:r>
      <w:proofErr w:type="spellEnd"/>
      <w:r w:rsidR="00D14039" w:rsidRPr="00021955">
        <w:rPr>
          <w:rFonts w:ascii="Arial" w:hAnsi="Arial" w:cs="Arial"/>
          <w:lang w:val="es-PE"/>
        </w:rPr>
        <w:t xml:space="preserve"> entrar a la aplicación y Hacer consulta y/o buscar el personaje que él </w:t>
      </w:r>
      <w:r w:rsidRPr="00021955">
        <w:rPr>
          <w:rFonts w:ascii="Arial" w:hAnsi="Arial" w:cs="Arial"/>
          <w:lang w:val="es-PE"/>
        </w:rPr>
        <w:t>desee.</w:t>
      </w:r>
    </w:p>
    <w:p w14:paraId="0122A8A3" w14:textId="77777777" w:rsidR="00D14039" w:rsidRDefault="00D14039" w:rsidP="00D14039">
      <w:r>
        <w:rPr>
          <w:noProof/>
          <w:lang w:val="es-PE" w:eastAsia="es-PE"/>
        </w:rPr>
        <w:drawing>
          <wp:inline distT="0" distB="0" distL="0" distR="0" wp14:anchorId="08AB64A5" wp14:editId="3240CC0F">
            <wp:extent cx="5943600" cy="43980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4-28 at 3.51.01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3701" w14:textId="77777777" w:rsidR="00021955" w:rsidRDefault="00021955" w:rsidP="00D14039"/>
    <w:p w14:paraId="4EC6E746" w14:textId="77777777" w:rsidR="00021955" w:rsidRDefault="00021955" w:rsidP="00D14039"/>
    <w:p w14:paraId="3FA33977" w14:textId="77777777" w:rsidR="00021955" w:rsidRDefault="00021955" w:rsidP="00D14039"/>
    <w:p w14:paraId="73E061E5" w14:textId="77777777" w:rsidR="00021955" w:rsidRDefault="00021955" w:rsidP="00D14039"/>
    <w:p w14:paraId="02187BF7" w14:textId="77777777" w:rsidR="00021955" w:rsidRDefault="00021955" w:rsidP="00D14039"/>
    <w:p w14:paraId="00586A42" w14:textId="77777777" w:rsidR="00021955" w:rsidRDefault="00021955" w:rsidP="00D14039"/>
    <w:p w14:paraId="5AF109F1" w14:textId="77777777" w:rsidR="00021955" w:rsidRDefault="00021955" w:rsidP="00D14039"/>
    <w:p w14:paraId="6C175A94" w14:textId="77777777" w:rsidR="00021955" w:rsidRDefault="00021955" w:rsidP="00D14039"/>
    <w:p w14:paraId="56FACF42" w14:textId="77777777" w:rsidR="00021955" w:rsidRPr="00D14039" w:rsidRDefault="00021955" w:rsidP="00D14039"/>
    <w:p w14:paraId="6EEDFB9A" w14:textId="77777777" w:rsidR="00ED5799" w:rsidRDefault="00021955">
      <w:pPr>
        <w:pStyle w:val="Heading1"/>
      </w:pPr>
      <w:r>
        <w:lastRenderedPageBreak/>
        <w:t>Diagram</w:t>
      </w:r>
      <w:r w:rsidR="00D14039">
        <w:t xml:space="preserve"> de </w:t>
      </w:r>
      <w:proofErr w:type="spellStart"/>
      <w:r>
        <w:t>flujo</w:t>
      </w:r>
      <w:proofErr w:type="spellEnd"/>
    </w:p>
    <w:p w14:paraId="3ADA40FA" w14:textId="77777777" w:rsidR="00D14039" w:rsidRDefault="00D14039" w:rsidP="00D14039">
      <w:pPr>
        <w:ind w:left="720"/>
        <w:jc w:val="both"/>
        <w:rPr>
          <w:rFonts w:ascii="Arial" w:hAnsi="Arial" w:cs="Arial"/>
          <w:lang w:val="es-PE"/>
        </w:rPr>
      </w:pPr>
      <w:r w:rsidRPr="00021955">
        <w:rPr>
          <w:rFonts w:ascii="Arial" w:hAnsi="Arial" w:cs="Arial"/>
          <w:lang w:val="es-PE"/>
        </w:rPr>
        <w:t xml:space="preserve">En este diagrama de flujo </w:t>
      </w:r>
      <w:r w:rsidRPr="00D14039">
        <w:rPr>
          <w:rFonts w:ascii="Arial" w:hAnsi="Arial" w:cs="Arial"/>
          <w:lang w:val="es-PE"/>
        </w:rPr>
        <w:t xml:space="preserve">mostramos que el usuario entra a la aplicación, luego accede rápidamente a la lista de juegos en el que tiene 3 opciones: Dota, Lol y </w:t>
      </w:r>
      <w:proofErr w:type="spellStart"/>
      <w:r w:rsidRPr="00D14039">
        <w:rPr>
          <w:rFonts w:ascii="Arial" w:hAnsi="Arial" w:cs="Arial"/>
          <w:lang w:val="es-PE"/>
        </w:rPr>
        <w:t>Smite</w:t>
      </w:r>
      <w:proofErr w:type="spellEnd"/>
      <w:r w:rsidRPr="00D14039">
        <w:rPr>
          <w:rFonts w:ascii="Arial" w:hAnsi="Arial" w:cs="Arial"/>
          <w:lang w:val="es-PE"/>
        </w:rPr>
        <w:t xml:space="preserve"> y cada </w:t>
      </w:r>
      <w:r w:rsidR="00021955" w:rsidRPr="00D14039">
        <w:rPr>
          <w:rFonts w:ascii="Arial" w:hAnsi="Arial" w:cs="Arial"/>
          <w:lang w:val="es-PE"/>
        </w:rPr>
        <w:t>uno muestra</w:t>
      </w:r>
      <w:r w:rsidRPr="00D14039">
        <w:rPr>
          <w:rFonts w:ascii="Arial" w:hAnsi="Arial" w:cs="Arial"/>
          <w:lang w:val="es-PE"/>
        </w:rPr>
        <w:t xml:space="preserve"> Lista de </w:t>
      </w:r>
      <w:r w:rsidR="00021955" w:rsidRPr="00D14039">
        <w:rPr>
          <w:rFonts w:ascii="Arial" w:hAnsi="Arial" w:cs="Arial"/>
          <w:lang w:val="es-PE"/>
        </w:rPr>
        <w:t>héroes,</w:t>
      </w:r>
      <w:r w:rsidRPr="00D14039">
        <w:rPr>
          <w:rFonts w:ascii="Arial" w:hAnsi="Arial" w:cs="Arial"/>
          <w:lang w:val="es-PE"/>
        </w:rPr>
        <w:t xml:space="preserve"> Lista de dioses y lista de Campeones respectivamente</w:t>
      </w:r>
      <w:r>
        <w:rPr>
          <w:rFonts w:ascii="Arial" w:hAnsi="Arial" w:cs="Arial"/>
          <w:lang w:val="es-PE"/>
        </w:rPr>
        <w:t xml:space="preserve"> a la vez que le permite elegir un personaje y luego visualizar en la aplicación todos los datos correspondientes </w:t>
      </w:r>
      <w:r w:rsidR="00C3054B">
        <w:rPr>
          <w:rFonts w:ascii="Arial" w:hAnsi="Arial" w:cs="Arial"/>
          <w:lang w:val="es-PE"/>
        </w:rPr>
        <w:t>al héroe seleccionado</w:t>
      </w:r>
      <w:r>
        <w:rPr>
          <w:rFonts w:ascii="Arial" w:hAnsi="Arial" w:cs="Arial"/>
          <w:lang w:val="es-PE"/>
        </w:rPr>
        <w:t>.</w:t>
      </w:r>
    </w:p>
    <w:p w14:paraId="61FB7E60" w14:textId="77777777" w:rsidR="00C3054B" w:rsidRPr="00D14039" w:rsidRDefault="00C3054B" w:rsidP="00D14039">
      <w:pPr>
        <w:ind w:left="720"/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El administrador es el encargado de hacer los </w:t>
      </w:r>
      <w:proofErr w:type="spellStart"/>
      <w:r>
        <w:rPr>
          <w:rFonts w:ascii="Arial" w:hAnsi="Arial" w:cs="Arial"/>
          <w:lang w:val="es-PE"/>
        </w:rPr>
        <w:t>update</w:t>
      </w:r>
      <w:proofErr w:type="spellEnd"/>
      <w:r>
        <w:rPr>
          <w:rFonts w:ascii="Arial" w:hAnsi="Arial" w:cs="Arial"/>
          <w:lang w:val="es-PE"/>
        </w:rPr>
        <w:t xml:space="preserve">, </w:t>
      </w:r>
      <w:proofErr w:type="spellStart"/>
      <w:r>
        <w:rPr>
          <w:rFonts w:ascii="Arial" w:hAnsi="Arial" w:cs="Arial"/>
          <w:lang w:val="es-PE"/>
        </w:rPr>
        <w:t>delete</w:t>
      </w:r>
      <w:proofErr w:type="spellEnd"/>
      <w:r>
        <w:rPr>
          <w:rFonts w:ascii="Arial" w:hAnsi="Arial" w:cs="Arial"/>
          <w:lang w:val="es-PE"/>
        </w:rPr>
        <w:t xml:space="preserve"> y </w:t>
      </w:r>
      <w:proofErr w:type="spellStart"/>
      <w:r>
        <w:rPr>
          <w:rFonts w:ascii="Arial" w:hAnsi="Arial" w:cs="Arial"/>
          <w:lang w:val="es-PE"/>
        </w:rPr>
        <w:t>add</w:t>
      </w:r>
      <w:proofErr w:type="spellEnd"/>
      <w:r>
        <w:rPr>
          <w:rFonts w:ascii="Arial" w:hAnsi="Arial" w:cs="Arial"/>
          <w:lang w:val="es-PE"/>
        </w:rPr>
        <w:t xml:space="preserve"> de los </w:t>
      </w:r>
      <w:proofErr w:type="spellStart"/>
      <w:r>
        <w:rPr>
          <w:rFonts w:ascii="Arial" w:hAnsi="Arial" w:cs="Arial"/>
          <w:lang w:val="es-PE"/>
        </w:rPr>
        <w:t>heroes</w:t>
      </w:r>
      <w:proofErr w:type="spellEnd"/>
      <w:r>
        <w:rPr>
          <w:rFonts w:ascii="Arial" w:hAnsi="Arial" w:cs="Arial"/>
          <w:lang w:val="es-PE"/>
        </w:rPr>
        <w:t xml:space="preserve"> haciendo que los usuarios puedan visualizar estos cambios.</w:t>
      </w:r>
    </w:p>
    <w:p w14:paraId="082C14A0" w14:textId="77777777" w:rsidR="00C3054B" w:rsidRDefault="00C3054B" w:rsidP="00BC0D8B">
      <w:pPr>
        <w:pStyle w:val="InfoBlue"/>
        <w:rPr>
          <w:noProof/>
          <w:lang w:val="es-PE" w:eastAsia="es-PE"/>
        </w:rPr>
      </w:pPr>
    </w:p>
    <w:p w14:paraId="1E1FF93F" w14:textId="77777777" w:rsidR="00C3054B" w:rsidRDefault="00D14039" w:rsidP="00BC0D8B">
      <w:pPr>
        <w:pStyle w:val="InfoBlue"/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val="es-PE" w:eastAsia="es-PE"/>
        </w:rPr>
        <w:drawing>
          <wp:inline distT="0" distB="0" distL="0" distR="0" wp14:anchorId="7AE1252D" wp14:editId="2A5C255D">
            <wp:extent cx="5206541" cy="422924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das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41" cy="42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54B" w:rsidRPr="00C3054B"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BA9A56D" w14:textId="77777777" w:rsidR="00C3054B" w:rsidRPr="00C3054B" w:rsidRDefault="00C3054B" w:rsidP="00C3054B">
      <w:pPr>
        <w:rPr>
          <w:lang w:val="x-none" w:eastAsia="x-none" w:bidi="x-none"/>
        </w:rPr>
      </w:pPr>
    </w:p>
    <w:p w14:paraId="463C21A3" w14:textId="77777777" w:rsidR="00C3054B" w:rsidRPr="00C3054B" w:rsidRDefault="00C3054B" w:rsidP="00C3054B">
      <w:pPr>
        <w:rPr>
          <w:lang w:val="x-none" w:eastAsia="x-none" w:bidi="x-none"/>
        </w:rPr>
      </w:pPr>
    </w:p>
    <w:p w14:paraId="0BE3384B" w14:textId="77777777" w:rsidR="00C3054B" w:rsidRPr="00C3054B" w:rsidRDefault="00C3054B" w:rsidP="00C3054B">
      <w:pPr>
        <w:rPr>
          <w:lang w:val="x-none" w:eastAsia="x-none" w:bidi="x-none"/>
        </w:rPr>
      </w:pPr>
    </w:p>
    <w:p w14:paraId="26F35310" w14:textId="77777777" w:rsidR="00C3054B" w:rsidRPr="00C3054B" w:rsidRDefault="00C3054B" w:rsidP="00C3054B">
      <w:pPr>
        <w:rPr>
          <w:lang w:val="x-none" w:eastAsia="x-none" w:bidi="x-none"/>
        </w:rPr>
      </w:pPr>
    </w:p>
    <w:p w14:paraId="5FC66108" w14:textId="77777777" w:rsidR="00C3054B" w:rsidRPr="00C3054B" w:rsidRDefault="00C3054B" w:rsidP="00C3054B">
      <w:pPr>
        <w:rPr>
          <w:lang w:val="x-none" w:eastAsia="x-none" w:bidi="x-none"/>
        </w:rPr>
      </w:pPr>
    </w:p>
    <w:p w14:paraId="5885500A" w14:textId="77777777" w:rsidR="00C3054B" w:rsidRPr="00C3054B" w:rsidRDefault="00C3054B" w:rsidP="00C3054B">
      <w:pPr>
        <w:rPr>
          <w:lang w:val="x-none" w:eastAsia="x-none" w:bidi="x-none"/>
        </w:rPr>
      </w:pPr>
    </w:p>
    <w:p w14:paraId="0D5C6B33" w14:textId="77777777" w:rsidR="00C3054B" w:rsidRPr="00C3054B" w:rsidRDefault="00C3054B" w:rsidP="00C3054B">
      <w:pPr>
        <w:rPr>
          <w:lang w:val="x-none" w:eastAsia="x-none" w:bidi="x-none"/>
        </w:rPr>
      </w:pPr>
    </w:p>
    <w:p w14:paraId="2D8935A8" w14:textId="77777777" w:rsidR="00C3054B" w:rsidRPr="00C3054B" w:rsidRDefault="00C3054B" w:rsidP="00C3054B">
      <w:pPr>
        <w:rPr>
          <w:lang w:val="x-none" w:eastAsia="x-none" w:bidi="x-none"/>
        </w:rPr>
      </w:pPr>
    </w:p>
    <w:p w14:paraId="03DC355E" w14:textId="77777777" w:rsidR="00C3054B" w:rsidRPr="00C3054B" w:rsidRDefault="00C3054B" w:rsidP="00C3054B">
      <w:pPr>
        <w:rPr>
          <w:lang w:val="x-none" w:eastAsia="x-none" w:bidi="x-none"/>
        </w:rPr>
      </w:pPr>
    </w:p>
    <w:p w14:paraId="31F807A1" w14:textId="77777777" w:rsidR="00C3054B" w:rsidRDefault="00C3054B" w:rsidP="00C3054B">
      <w:pPr>
        <w:rPr>
          <w:lang w:val="x-none" w:eastAsia="x-none" w:bidi="x-none"/>
        </w:rPr>
      </w:pPr>
    </w:p>
    <w:p w14:paraId="134972F9" w14:textId="77777777" w:rsidR="00C3054B" w:rsidRDefault="00C3054B" w:rsidP="00C3054B">
      <w:pPr>
        <w:tabs>
          <w:tab w:val="left" w:pos="3810"/>
        </w:tabs>
        <w:rPr>
          <w:lang w:val="x-none" w:eastAsia="x-none" w:bidi="x-none"/>
        </w:rPr>
      </w:pPr>
      <w:r>
        <w:rPr>
          <w:lang w:val="x-none" w:eastAsia="x-none" w:bidi="x-none"/>
        </w:rPr>
        <w:tab/>
      </w:r>
    </w:p>
    <w:p w14:paraId="03CC78E0" w14:textId="77777777" w:rsidR="00C3054B" w:rsidRDefault="00C3054B" w:rsidP="00C3054B">
      <w:pPr>
        <w:tabs>
          <w:tab w:val="left" w:pos="3810"/>
        </w:tabs>
        <w:rPr>
          <w:lang w:val="x-none" w:eastAsia="x-none" w:bidi="x-none"/>
        </w:rPr>
      </w:pPr>
    </w:p>
    <w:p w14:paraId="5645E89D" w14:textId="77777777" w:rsidR="00C3054B" w:rsidRDefault="00C3054B" w:rsidP="00C3054B">
      <w:pPr>
        <w:tabs>
          <w:tab w:val="left" w:pos="3810"/>
        </w:tabs>
        <w:rPr>
          <w:lang w:val="x-none" w:eastAsia="x-none" w:bidi="x-none"/>
        </w:rPr>
      </w:pPr>
    </w:p>
    <w:p w14:paraId="52F9B490" w14:textId="77777777" w:rsidR="00C3054B" w:rsidRDefault="00C3054B" w:rsidP="00C3054B">
      <w:pPr>
        <w:tabs>
          <w:tab w:val="left" w:pos="3810"/>
        </w:tabs>
        <w:rPr>
          <w:lang w:val="x-none" w:eastAsia="x-none" w:bidi="x-none"/>
        </w:rPr>
      </w:pPr>
    </w:p>
    <w:p w14:paraId="5090D6DF" w14:textId="77777777" w:rsidR="00C3054B" w:rsidRDefault="00C3054B" w:rsidP="00C3054B">
      <w:pPr>
        <w:tabs>
          <w:tab w:val="left" w:pos="3810"/>
        </w:tabs>
        <w:rPr>
          <w:lang w:val="x-none" w:eastAsia="x-none" w:bidi="x-none"/>
        </w:rPr>
      </w:pPr>
    </w:p>
    <w:p w14:paraId="5F900BB1" w14:textId="77777777" w:rsidR="00C3054B" w:rsidRDefault="00C3054B" w:rsidP="00C3054B">
      <w:pPr>
        <w:tabs>
          <w:tab w:val="left" w:pos="3810"/>
        </w:tabs>
        <w:rPr>
          <w:lang w:val="x-none" w:eastAsia="x-none" w:bidi="x-none"/>
        </w:rPr>
      </w:pPr>
    </w:p>
    <w:p w14:paraId="341D679C" w14:textId="77777777" w:rsidR="00C3054B" w:rsidRDefault="00C3054B" w:rsidP="00C3054B">
      <w:pPr>
        <w:tabs>
          <w:tab w:val="left" w:pos="3810"/>
        </w:tabs>
        <w:rPr>
          <w:lang w:val="x-none" w:eastAsia="x-none" w:bidi="x-none"/>
        </w:rPr>
      </w:pPr>
    </w:p>
    <w:p w14:paraId="671C8B22" w14:textId="77777777" w:rsidR="00C3054B" w:rsidRDefault="00C3054B" w:rsidP="00C3054B">
      <w:pPr>
        <w:tabs>
          <w:tab w:val="left" w:pos="3810"/>
        </w:tabs>
        <w:rPr>
          <w:lang w:val="x-none" w:eastAsia="x-none" w:bidi="x-none"/>
        </w:rPr>
      </w:pPr>
    </w:p>
    <w:p w14:paraId="4D1291C9" w14:textId="77777777" w:rsidR="00C3054B" w:rsidRPr="00C3054B" w:rsidRDefault="00C3054B" w:rsidP="00C3054B">
      <w:pPr>
        <w:tabs>
          <w:tab w:val="left" w:pos="3810"/>
        </w:tabs>
        <w:rPr>
          <w:lang w:val="es-PE" w:eastAsia="x-none" w:bidi="x-none"/>
        </w:rPr>
      </w:pPr>
    </w:p>
    <w:p w14:paraId="5C6F9E37" w14:textId="77777777" w:rsidR="00C20C01" w:rsidRDefault="00C3054B" w:rsidP="00BC0D8B">
      <w:pPr>
        <w:pStyle w:val="InfoBlue"/>
      </w:pPr>
      <w:r w:rsidRPr="00C3054B">
        <w:rPr>
          <w:noProof/>
          <w:lang w:val="es-PE" w:eastAsia="es-PE"/>
        </w:rPr>
        <w:drawing>
          <wp:inline distT="0" distB="0" distL="0" distR="0" wp14:anchorId="2C12178F" wp14:editId="4D1E9A52">
            <wp:extent cx="5943496" cy="6934835"/>
            <wp:effectExtent l="0" t="0" r="635" b="0"/>
            <wp:docPr id="1" name="Imagen 1" descr="C:\Users\kerkh\Downloads\Ejemplo de diagrama de actividades con carr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kh\Downloads\Ejemplo de diagrama de actividades con carri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8"/>
                    <a:stretch/>
                  </pic:blipFill>
                  <pic:spPr bwMode="auto">
                    <a:xfrm>
                      <a:off x="0" y="0"/>
                      <a:ext cx="5943600" cy="693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587C9" w14:textId="77777777" w:rsidR="00021955" w:rsidRDefault="00021955" w:rsidP="00021955">
      <w:pPr>
        <w:pStyle w:val="BodyText"/>
      </w:pPr>
    </w:p>
    <w:p w14:paraId="720701C2" w14:textId="77777777" w:rsidR="00021955" w:rsidRPr="00021955" w:rsidRDefault="00021955" w:rsidP="00B82870">
      <w:pPr>
        <w:pStyle w:val="BodyText"/>
        <w:ind w:left="0"/>
      </w:pPr>
    </w:p>
    <w:p w14:paraId="11DB6438" w14:textId="77777777" w:rsidR="00021955" w:rsidRPr="00021955" w:rsidRDefault="00021955" w:rsidP="00021955">
      <w:pPr>
        <w:pStyle w:val="Heading1"/>
        <w:rPr>
          <w:lang w:val="es-PE"/>
        </w:rPr>
      </w:pPr>
      <w:r w:rsidRPr="00021955">
        <w:rPr>
          <w:lang w:val="es-PE"/>
        </w:rPr>
        <w:lastRenderedPageBreak/>
        <w:t xml:space="preserve">Diagrama de Despliegue </w:t>
      </w:r>
    </w:p>
    <w:p w14:paraId="28A06BD2" w14:textId="77777777" w:rsidR="00021955" w:rsidRPr="00021955" w:rsidRDefault="00021955" w:rsidP="00021955">
      <w:pPr>
        <w:rPr>
          <w:lang w:val="es-PE"/>
        </w:rPr>
      </w:pPr>
    </w:p>
    <w:p w14:paraId="2D5528F6" w14:textId="77777777" w:rsidR="00021955" w:rsidRPr="00021955" w:rsidRDefault="00021955" w:rsidP="00021955">
      <w:pPr>
        <w:ind w:left="720"/>
        <w:rPr>
          <w:lang w:val="es-PE"/>
        </w:rPr>
      </w:pPr>
      <w:r w:rsidRPr="00021955">
        <w:rPr>
          <w:lang w:val="es-PE"/>
        </w:rPr>
        <w:t xml:space="preserve">En el diagrama de despliegue tendremos dos aplicaciones, una para Android y otra para IOS, conectada mediante </w:t>
      </w:r>
      <w:proofErr w:type="spellStart"/>
      <w:r w:rsidRPr="00021955">
        <w:rPr>
          <w:lang w:val="es-PE"/>
        </w:rPr>
        <w:t>HTTP’s</w:t>
      </w:r>
      <w:proofErr w:type="spellEnd"/>
      <w:r w:rsidRPr="00021955">
        <w:rPr>
          <w:lang w:val="es-PE"/>
        </w:rPr>
        <w:t xml:space="preserve"> a un web </w:t>
      </w:r>
      <w:proofErr w:type="spellStart"/>
      <w:r w:rsidRPr="00021955">
        <w:rPr>
          <w:lang w:val="es-PE"/>
        </w:rPr>
        <w:t>service</w:t>
      </w:r>
      <w:proofErr w:type="spellEnd"/>
      <w:r w:rsidRPr="00021955">
        <w:rPr>
          <w:lang w:val="es-PE"/>
        </w:rPr>
        <w:t xml:space="preserve"> donde también tendremos un web </w:t>
      </w:r>
      <w:proofErr w:type="spellStart"/>
      <w:r w:rsidRPr="00021955">
        <w:rPr>
          <w:lang w:val="es-PE"/>
        </w:rPr>
        <w:t>site</w:t>
      </w:r>
      <w:proofErr w:type="spellEnd"/>
      <w:r w:rsidRPr="00021955">
        <w:rPr>
          <w:lang w:val="es-PE"/>
        </w:rPr>
        <w:t xml:space="preserve">, que se conecta al servidor de la aplicación donde podrá extraer todos los datos de la base de datos en </w:t>
      </w:r>
      <w:proofErr w:type="spellStart"/>
      <w:r w:rsidRPr="00021955">
        <w:rPr>
          <w:lang w:val="es-PE"/>
        </w:rPr>
        <w:t>MySql</w:t>
      </w:r>
      <w:proofErr w:type="spellEnd"/>
      <w:r w:rsidRPr="00021955">
        <w:rPr>
          <w:lang w:val="es-PE"/>
        </w:rPr>
        <w:t xml:space="preserve"> Server.</w:t>
      </w:r>
    </w:p>
    <w:p w14:paraId="37113EC2" w14:textId="77777777" w:rsidR="00021955" w:rsidRPr="00021955" w:rsidRDefault="00021955" w:rsidP="00021955">
      <w:pPr>
        <w:pStyle w:val="BodyText"/>
        <w:rPr>
          <w:lang w:val="es-PE"/>
        </w:rPr>
      </w:pPr>
    </w:p>
    <w:p w14:paraId="2BA166B4" w14:textId="77777777" w:rsidR="00021955" w:rsidRDefault="00021955" w:rsidP="00021955">
      <w:pPr>
        <w:pStyle w:val="BodyText"/>
        <w:ind w:left="0"/>
      </w:pPr>
      <w:r w:rsidRPr="00021955">
        <w:rPr>
          <w:noProof/>
          <w:lang w:val="es-PE" w:eastAsia="es-PE"/>
        </w:rPr>
        <w:drawing>
          <wp:inline distT="0" distB="0" distL="0" distR="0" wp14:anchorId="2A131FAC" wp14:editId="3AB2C1D5">
            <wp:extent cx="5943600" cy="4531995"/>
            <wp:effectExtent l="0" t="0" r="0" b="1905"/>
            <wp:docPr id="5" name="Imagen 5" descr="C:\Users\kerkh\Downloads\WhatsApp Image 2020-04-28 at 11.09.4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rkh\Downloads\WhatsApp Image 2020-04-28 at 11.09.45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D324" w14:textId="77777777" w:rsidR="00B82870" w:rsidRDefault="00B82870" w:rsidP="00021955">
      <w:pPr>
        <w:pStyle w:val="BodyText"/>
        <w:ind w:left="0"/>
      </w:pPr>
    </w:p>
    <w:p w14:paraId="63C9FE6B" w14:textId="77777777" w:rsidR="00B82870" w:rsidRDefault="00B82870" w:rsidP="00021955">
      <w:pPr>
        <w:pStyle w:val="BodyText"/>
        <w:ind w:left="0"/>
      </w:pPr>
    </w:p>
    <w:p w14:paraId="57322FC1" w14:textId="77777777" w:rsidR="00B82870" w:rsidRDefault="00B82870" w:rsidP="00021955">
      <w:pPr>
        <w:pStyle w:val="BodyText"/>
        <w:ind w:left="0"/>
      </w:pPr>
    </w:p>
    <w:p w14:paraId="3B5ED3A2" w14:textId="77777777" w:rsidR="00B82870" w:rsidRDefault="00B82870" w:rsidP="00021955">
      <w:pPr>
        <w:pStyle w:val="BodyText"/>
        <w:ind w:left="0"/>
      </w:pPr>
    </w:p>
    <w:p w14:paraId="3FE9C37F" w14:textId="77777777" w:rsidR="00B82870" w:rsidRDefault="00B82870" w:rsidP="00021955">
      <w:pPr>
        <w:pStyle w:val="BodyText"/>
        <w:ind w:left="0"/>
      </w:pPr>
    </w:p>
    <w:p w14:paraId="05FDAA38" w14:textId="77777777" w:rsidR="00B82870" w:rsidRDefault="00B82870" w:rsidP="00021955">
      <w:pPr>
        <w:pStyle w:val="BodyText"/>
        <w:ind w:left="0"/>
      </w:pPr>
    </w:p>
    <w:p w14:paraId="6F77D9F7" w14:textId="77777777" w:rsidR="00B82870" w:rsidRDefault="00B82870" w:rsidP="00021955">
      <w:pPr>
        <w:pStyle w:val="BodyText"/>
        <w:ind w:left="0"/>
      </w:pPr>
    </w:p>
    <w:p w14:paraId="63F1DEB3" w14:textId="77777777" w:rsidR="00B82870" w:rsidRDefault="00B82870" w:rsidP="00021955">
      <w:pPr>
        <w:pStyle w:val="BodyText"/>
        <w:ind w:left="0"/>
      </w:pPr>
    </w:p>
    <w:p w14:paraId="50F9708A" w14:textId="77777777" w:rsidR="00B82870" w:rsidRDefault="00B82870" w:rsidP="00021955">
      <w:pPr>
        <w:pStyle w:val="BodyText"/>
        <w:ind w:left="0"/>
      </w:pPr>
    </w:p>
    <w:p w14:paraId="0C5F2D1C" w14:textId="77777777" w:rsidR="00B82870" w:rsidRDefault="00B82870" w:rsidP="00021955">
      <w:pPr>
        <w:pStyle w:val="BodyText"/>
        <w:ind w:left="0"/>
      </w:pPr>
    </w:p>
    <w:p w14:paraId="3A524FE2" w14:textId="77777777" w:rsidR="00B82870" w:rsidRDefault="00B82870" w:rsidP="00B82870">
      <w:pPr>
        <w:pStyle w:val="BodyText"/>
        <w:ind w:left="0"/>
      </w:pPr>
    </w:p>
    <w:p w14:paraId="02CF5A3C" w14:textId="77777777" w:rsidR="00B82870" w:rsidRDefault="00B82870" w:rsidP="00B82870">
      <w:pPr>
        <w:pStyle w:val="Heading1"/>
        <w:rPr>
          <w:lang w:val="es-PE"/>
        </w:rPr>
      </w:pPr>
      <w:r>
        <w:rPr>
          <w:lang w:val="es-PE"/>
        </w:rPr>
        <w:lastRenderedPageBreak/>
        <w:t>Código Api</w:t>
      </w:r>
    </w:p>
    <w:p w14:paraId="67C56E0F" w14:textId="77777777" w:rsidR="003E4522" w:rsidRPr="009023A9" w:rsidRDefault="003E4522" w:rsidP="003E4522">
      <w:pPr>
        <w:pStyle w:val="Heading2"/>
        <w:ind w:firstLine="131"/>
        <w:rPr>
          <w:sz w:val="22"/>
          <w:lang w:val="es-PE"/>
        </w:rPr>
      </w:pPr>
      <w:proofErr w:type="spellStart"/>
      <w:r w:rsidRPr="009023A9">
        <w:rPr>
          <w:sz w:val="22"/>
          <w:lang w:val="es-PE"/>
        </w:rPr>
        <w:t>Entity</w:t>
      </w:r>
      <w:proofErr w:type="spellEnd"/>
    </w:p>
    <w:p w14:paraId="1C1C337C" w14:textId="77777777" w:rsidR="00B82870" w:rsidRPr="009023A9" w:rsidRDefault="00B82870" w:rsidP="00F95739">
      <w:pPr>
        <w:pStyle w:val="Heading3"/>
        <w:ind w:left="1276"/>
        <w:rPr>
          <w:b/>
          <w:i w:val="0"/>
          <w:sz w:val="24"/>
          <w:lang w:val="es-PE"/>
        </w:rPr>
      </w:pPr>
      <w:proofErr w:type="spellStart"/>
      <w:r w:rsidRPr="009023A9">
        <w:rPr>
          <w:b/>
          <w:i w:val="0"/>
          <w:sz w:val="24"/>
          <w:lang w:val="es-PE"/>
        </w:rPr>
        <w:t>Champion</w:t>
      </w:r>
      <w:proofErr w:type="spellEnd"/>
      <w:r w:rsidRPr="009023A9">
        <w:rPr>
          <w:b/>
          <w:i w:val="0"/>
          <w:sz w:val="24"/>
          <w:lang w:val="es-PE"/>
        </w:rPr>
        <w:t xml:space="preserve"> </w:t>
      </w:r>
    </w:p>
    <w:p w14:paraId="00EFD419" w14:textId="77777777" w:rsidR="009023A9" w:rsidRDefault="009023A9" w:rsidP="00B82870">
      <w:pPr>
        <w:pStyle w:val="ListParagraph"/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76C2D2A1" wp14:editId="2B176AEB">
            <wp:simplePos x="0" y="0"/>
            <wp:positionH relativeFrom="column">
              <wp:posOffset>-57150</wp:posOffset>
            </wp:positionH>
            <wp:positionV relativeFrom="paragraph">
              <wp:posOffset>165100</wp:posOffset>
            </wp:positionV>
            <wp:extent cx="3533775" cy="592455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87177" w14:textId="77777777" w:rsidR="00B82870" w:rsidRPr="009023A9" w:rsidRDefault="00B82870" w:rsidP="009023A9">
      <w:pPr>
        <w:pStyle w:val="ListParagraph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3C6D79BC" wp14:editId="4EE3FC42">
            <wp:extent cx="2124075" cy="5562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A66A" w14:textId="77777777" w:rsidR="00B82870" w:rsidRPr="009023A9" w:rsidRDefault="009023A9" w:rsidP="00F95739">
      <w:pPr>
        <w:pStyle w:val="Heading3"/>
        <w:numPr>
          <w:ilvl w:val="2"/>
          <w:numId w:val="27"/>
        </w:numPr>
        <w:ind w:left="1276"/>
        <w:rPr>
          <w:b/>
          <w:i w:val="0"/>
          <w:sz w:val="24"/>
          <w:lang w:val="es-PE"/>
        </w:rPr>
      </w:pPr>
      <w:r w:rsidRPr="009023A9">
        <w:rPr>
          <w:i w:val="0"/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1B515D73" wp14:editId="1B7AC6B8">
            <wp:simplePos x="0" y="0"/>
            <wp:positionH relativeFrom="column">
              <wp:posOffset>-295275</wp:posOffset>
            </wp:positionH>
            <wp:positionV relativeFrom="paragraph">
              <wp:posOffset>215900</wp:posOffset>
            </wp:positionV>
            <wp:extent cx="3619500" cy="58959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870" w:rsidRPr="009023A9">
        <w:rPr>
          <w:b/>
          <w:i w:val="0"/>
          <w:sz w:val="24"/>
          <w:lang w:val="es-PE"/>
        </w:rPr>
        <w:t>Hero</w:t>
      </w:r>
    </w:p>
    <w:p w14:paraId="519E2116" w14:textId="77777777" w:rsidR="00B82870" w:rsidRDefault="00B82870" w:rsidP="00B82870">
      <w:pPr>
        <w:pStyle w:val="ListParagraph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0262E53" wp14:editId="63CC09CE">
            <wp:extent cx="2190750" cy="5572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32CB" w14:textId="77777777" w:rsidR="00B82870" w:rsidRDefault="00B82870" w:rsidP="00B82870">
      <w:pPr>
        <w:pStyle w:val="ListParagraph"/>
        <w:rPr>
          <w:lang w:val="es-PE"/>
        </w:rPr>
      </w:pPr>
    </w:p>
    <w:p w14:paraId="4A715B81" w14:textId="77777777" w:rsidR="00B82870" w:rsidRDefault="00B82870" w:rsidP="00B82870">
      <w:pPr>
        <w:pStyle w:val="ListParagraph"/>
        <w:rPr>
          <w:lang w:val="es-PE"/>
        </w:rPr>
      </w:pPr>
    </w:p>
    <w:p w14:paraId="79D041D2" w14:textId="77777777" w:rsidR="00B82870" w:rsidRPr="009023A9" w:rsidRDefault="009023A9" w:rsidP="00F95739">
      <w:pPr>
        <w:pStyle w:val="Heading3"/>
        <w:numPr>
          <w:ilvl w:val="2"/>
          <w:numId w:val="26"/>
        </w:numPr>
        <w:ind w:left="1276"/>
        <w:rPr>
          <w:b/>
          <w:i w:val="0"/>
          <w:sz w:val="24"/>
          <w:lang w:val="es-PE"/>
        </w:rPr>
      </w:pPr>
      <w:r w:rsidRPr="009023A9">
        <w:rPr>
          <w:i w:val="0"/>
          <w:noProof/>
          <w:lang w:val="es-PE" w:eastAsia="es-PE"/>
        </w:rPr>
        <w:lastRenderedPageBreak/>
        <w:drawing>
          <wp:anchor distT="0" distB="0" distL="114300" distR="114300" simplePos="0" relativeHeight="251660288" behindDoc="0" locked="0" layoutInCell="1" allowOverlap="1" wp14:anchorId="25A11401" wp14:editId="2F8940FB">
            <wp:simplePos x="0" y="0"/>
            <wp:positionH relativeFrom="column">
              <wp:posOffset>-257175</wp:posOffset>
            </wp:positionH>
            <wp:positionV relativeFrom="paragraph">
              <wp:posOffset>209550</wp:posOffset>
            </wp:positionV>
            <wp:extent cx="3552825" cy="5886450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82870" w:rsidRPr="009023A9">
        <w:rPr>
          <w:b/>
          <w:i w:val="0"/>
          <w:sz w:val="24"/>
          <w:lang w:val="es-PE"/>
        </w:rPr>
        <w:t>God</w:t>
      </w:r>
      <w:proofErr w:type="spellEnd"/>
    </w:p>
    <w:p w14:paraId="457A0CF3" w14:textId="77777777" w:rsidR="00B82870" w:rsidRDefault="00B82870" w:rsidP="00B82870">
      <w:pPr>
        <w:rPr>
          <w:noProof/>
          <w:lang w:val="es-PE" w:eastAsia="es-PE"/>
        </w:rPr>
      </w:pPr>
      <w:r w:rsidRPr="00B82870">
        <w:rPr>
          <w:noProof/>
          <w:lang w:val="es-PE" w:eastAsia="es-PE"/>
        </w:rPr>
        <w:t xml:space="preserve"> </w:t>
      </w:r>
    </w:p>
    <w:p w14:paraId="764FA343" w14:textId="77777777" w:rsidR="00B82870" w:rsidRDefault="00B82870" w:rsidP="00B82870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F8EB620" wp14:editId="60EDB467">
            <wp:extent cx="2181225" cy="5534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2B23" w14:textId="77777777" w:rsidR="009023A9" w:rsidRDefault="009023A9" w:rsidP="00B82870">
      <w:pPr>
        <w:rPr>
          <w:lang w:val="es-PE"/>
        </w:rPr>
      </w:pPr>
    </w:p>
    <w:p w14:paraId="277EC9D7" w14:textId="77777777" w:rsidR="009023A9" w:rsidRDefault="009023A9" w:rsidP="00B82870">
      <w:pPr>
        <w:rPr>
          <w:lang w:val="es-PE"/>
        </w:rPr>
      </w:pPr>
    </w:p>
    <w:p w14:paraId="4611F4B4" w14:textId="77777777" w:rsidR="009023A9" w:rsidRDefault="009023A9" w:rsidP="00B82870">
      <w:pPr>
        <w:rPr>
          <w:lang w:val="es-PE"/>
        </w:rPr>
      </w:pPr>
    </w:p>
    <w:p w14:paraId="39E56EB0" w14:textId="77777777" w:rsidR="009023A9" w:rsidRDefault="009023A9" w:rsidP="00B82870">
      <w:pPr>
        <w:rPr>
          <w:lang w:val="es-PE"/>
        </w:rPr>
      </w:pPr>
    </w:p>
    <w:p w14:paraId="31D432DA" w14:textId="77777777" w:rsidR="009023A9" w:rsidRDefault="009023A9" w:rsidP="00B82870">
      <w:pPr>
        <w:rPr>
          <w:lang w:val="es-PE"/>
        </w:rPr>
      </w:pPr>
    </w:p>
    <w:p w14:paraId="34AF91AA" w14:textId="77777777" w:rsidR="009023A9" w:rsidRDefault="009023A9" w:rsidP="00B82870">
      <w:pPr>
        <w:rPr>
          <w:lang w:val="es-PE"/>
        </w:rPr>
      </w:pPr>
    </w:p>
    <w:p w14:paraId="4E73F0A3" w14:textId="77777777" w:rsidR="009023A9" w:rsidRDefault="009023A9" w:rsidP="00B82870">
      <w:pPr>
        <w:rPr>
          <w:lang w:val="es-PE"/>
        </w:rPr>
      </w:pPr>
    </w:p>
    <w:p w14:paraId="50E37ACD" w14:textId="77777777" w:rsidR="009023A9" w:rsidRDefault="009023A9" w:rsidP="00B82870">
      <w:pPr>
        <w:rPr>
          <w:lang w:val="es-PE"/>
        </w:rPr>
      </w:pPr>
    </w:p>
    <w:p w14:paraId="41EADF4B" w14:textId="77777777" w:rsidR="00B82870" w:rsidRDefault="00B82870" w:rsidP="00B82870">
      <w:pPr>
        <w:rPr>
          <w:lang w:val="es-PE"/>
        </w:rPr>
      </w:pPr>
    </w:p>
    <w:p w14:paraId="6A850B66" w14:textId="77777777" w:rsidR="00B82870" w:rsidRPr="00B82870" w:rsidRDefault="00B82870" w:rsidP="009023A9">
      <w:pPr>
        <w:pStyle w:val="Heading2"/>
        <w:numPr>
          <w:ilvl w:val="1"/>
          <w:numId w:val="26"/>
        </w:numPr>
        <w:ind w:firstLine="131"/>
        <w:rPr>
          <w:lang w:val="es-PE"/>
        </w:rPr>
      </w:pPr>
      <w:proofErr w:type="spellStart"/>
      <w:r w:rsidRPr="009023A9">
        <w:rPr>
          <w:sz w:val="24"/>
          <w:lang w:val="es-PE"/>
        </w:rPr>
        <w:lastRenderedPageBreak/>
        <w:t>Repository</w:t>
      </w:r>
      <w:proofErr w:type="spellEnd"/>
    </w:p>
    <w:p w14:paraId="0D132904" w14:textId="77777777" w:rsidR="00B82870" w:rsidRPr="004E30E4" w:rsidRDefault="00B82870" w:rsidP="00F95739">
      <w:pPr>
        <w:pStyle w:val="Heading3"/>
        <w:numPr>
          <w:ilvl w:val="2"/>
          <w:numId w:val="26"/>
        </w:numPr>
        <w:ind w:left="1276"/>
        <w:rPr>
          <w:b/>
          <w:i w:val="0"/>
          <w:sz w:val="24"/>
          <w:lang w:val="es-PE"/>
        </w:rPr>
      </w:pPr>
      <w:proofErr w:type="spellStart"/>
      <w:r w:rsidRPr="004E30E4">
        <w:rPr>
          <w:b/>
          <w:i w:val="0"/>
          <w:sz w:val="24"/>
          <w:lang w:val="es-PE"/>
        </w:rPr>
        <w:t>ChampionRepository</w:t>
      </w:r>
      <w:proofErr w:type="spellEnd"/>
    </w:p>
    <w:p w14:paraId="33193394" w14:textId="77777777" w:rsidR="00B82870" w:rsidRDefault="00B82870" w:rsidP="00B82870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1A2EB7E6" wp14:editId="0D51BC4A">
            <wp:extent cx="4810125" cy="504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649" w14:textId="77777777" w:rsidR="00B82870" w:rsidRPr="00B82870" w:rsidRDefault="00B82870" w:rsidP="00B82870">
      <w:pPr>
        <w:jc w:val="center"/>
        <w:rPr>
          <w:lang w:val="es-PE"/>
        </w:rPr>
      </w:pPr>
    </w:p>
    <w:p w14:paraId="6F189055" w14:textId="77777777" w:rsidR="00B82870" w:rsidRPr="009023A9" w:rsidRDefault="00B82870" w:rsidP="00F95739">
      <w:pPr>
        <w:pStyle w:val="Heading3"/>
        <w:numPr>
          <w:ilvl w:val="2"/>
          <w:numId w:val="26"/>
        </w:numPr>
        <w:ind w:left="1276"/>
        <w:rPr>
          <w:b/>
          <w:i w:val="0"/>
          <w:sz w:val="24"/>
          <w:lang w:val="es-PE"/>
        </w:rPr>
      </w:pPr>
      <w:proofErr w:type="spellStart"/>
      <w:r w:rsidRPr="009023A9">
        <w:rPr>
          <w:b/>
          <w:i w:val="0"/>
          <w:sz w:val="24"/>
          <w:lang w:val="es-PE"/>
        </w:rPr>
        <w:t>HeroRepository</w:t>
      </w:r>
      <w:proofErr w:type="spellEnd"/>
    </w:p>
    <w:p w14:paraId="1C6609B6" w14:textId="77777777" w:rsidR="00B82870" w:rsidRPr="00B82870" w:rsidRDefault="00B82870" w:rsidP="00B82870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13B10C2C" wp14:editId="0A2CAAB0">
            <wp:extent cx="4352925" cy="4953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5646" w14:textId="77777777" w:rsidR="00B82870" w:rsidRPr="009023A9" w:rsidRDefault="00B82870" w:rsidP="00F95739">
      <w:pPr>
        <w:pStyle w:val="Heading3"/>
        <w:numPr>
          <w:ilvl w:val="2"/>
          <w:numId w:val="26"/>
        </w:numPr>
        <w:ind w:left="1276"/>
        <w:rPr>
          <w:b/>
          <w:i w:val="0"/>
          <w:sz w:val="24"/>
          <w:lang w:val="es-PE"/>
        </w:rPr>
      </w:pPr>
      <w:proofErr w:type="spellStart"/>
      <w:r w:rsidRPr="009023A9">
        <w:rPr>
          <w:b/>
          <w:i w:val="0"/>
          <w:sz w:val="24"/>
          <w:lang w:val="es-PE"/>
        </w:rPr>
        <w:t>GodRepository</w:t>
      </w:r>
      <w:proofErr w:type="spellEnd"/>
      <w:r w:rsidRPr="009023A9">
        <w:rPr>
          <w:b/>
          <w:i w:val="0"/>
          <w:sz w:val="24"/>
          <w:lang w:val="es-PE"/>
        </w:rPr>
        <w:t xml:space="preserve"> </w:t>
      </w:r>
    </w:p>
    <w:p w14:paraId="42ED7606" w14:textId="77777777" w:rsidR="00B82870" w:rsidRDefault="00B82870" w:rsidP="00B82870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E9CC5FA" wp14:editId="0F63EFD3">
            <wp:extent cx="4152900" cy="5238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9FAB" w14:textId="77777777" w:rsidR="00B82870" w:rsidRDefault="00B82870" w:rsidP="00B82870">
      <w:pPr>
        <w:jc w:val="center"/>
        <w:rPr>
          <w:lang w:val="es-PE"/>
        </w:rPr>
      </w:pPr>
    </w:p>
    <w:p w14:paraId="605B34A4" w14:textId="77777777" w:rsidR="003E4522" w:rsidRPr="009023A9" w:rsidRDefault="003E4522" w:rsidP="009023A9">
      <w:pPr>
        <w:pStyle w:val="Heading2"/>
        <w:numPr>
          <w:ilvl w:val="1"/>
          <w:numId w:val="26"/>
        </w:numPr>
        <w:ind w:firstLine="131"/>
        <w:jc w:val="both"/>
        <w:rPr>
          <w:sz w:val="24"/>
          <w:lang w:val="es-PE"/>
        </w:rPr>
      </w:pPr>
      <w:proofErr w:type="spellStart"/>
      <w:r w:rsidRPr="009023A9">
        <w:rPr>
          <w:sz w:val="24"/>
          <w:lang w:val="es-PE"/>
        </w:rPr>
        <w:t>Service</w:t>
      </w:r>
      <w:proofErr w:type="spellEnd"/>
      <w:r w:rsidRPr="009023A9">
        <w:rPr>
          <w:sz w:val="24"/>
          <w:lang w:val="es-PE"/>
        </w:rPr>
        <w:t xml:space="preserve"> </w:t>
      </w:r>
    </w:p>
    <w:p w14:paraId="25FF6965" w14:textId="77777777" w:rsidR="003E4522" w:rsidRPr="004E30E4" w:rsidRDefault="003E4522" w:rsidP="00F95739">
      <w:pPr>
        <w:pStyle w:val="Heading3"/>
        <w:numPr>
          <w:ilvl w:val="2"/>
          <w:numId w:val="26"/>
        </w:numPr>
        <w:ind w:left="1276"/>
        <w:rPr>
          <w:b/>
          <w:i w:val="0"/>
          <w:sz w:val="24"/>
          <w:lang w:val="es-PE"/>
        </w:rPr>
      </w:pPr>
      <w:proofErr w:type="spellStart"/>
      <w:r w:rsidRPr="004E30E4">
        <w:rPr>
          <w:b/>
          <w:i w:val="0"/>
          <w:sz w:val="24"/>
          <w:lang w:val="es-PE"/>
        </w:rPr>
        <w:t>ChampionService</w:t>
      </w:r>
      <w:proofErr w:type="spellEnd"/>
    </w:p>
    <w:p w14:paraId="527B1E28" w14:textId="77777777" w:rsidR="003E4522" w:rsidRPr="003E4522" w:rsidRDefault="003E4522" w:rsidP="003E4522">
      <w:pPr>
        <w:rPr>
          <w:lang w:val="es-PE"/>
        </w:rPr>
      </w:pPr>
    </w:p>
    <w:p w14:paraId="5840D5E6" w14:textId="77777777" w:rsidR="003E4522" w:rsidRPr="003E4522" w:rsidRDefault="003E4522" w:rsidP="009023A9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7F429A1" wp14:editId="3CEDACE7">
            <wp:extent cx="2775885" cy="4410075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7844" cy="4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AB93" w14:textId="77777777" w:rsidR="003E4522" w:rsidRPr="009023A9" w:rsidRDefault="003E4522" w:rsidP="00F95739">
      <w:pPr>
        <w:pStyle w:val="Heading3"/>
        <w:ind w:left="1276"/>
        <w:rPr>
          <w:b/>
          <w:i w:val="0"/>
          <w:sz w:val="24"/>
          <w:lang w:val="es-PE"/>
        </w:rPr>
      </w:pPr>
      <w:r w:rsidRPr="009023A9">
        <w:rPr>
          <w:b/>
          <w:i w:val="0"/>
          <w:sz w:val="24"/>
          <w:lang w:val="es-PE"/>
        </w:rPr>
        <w:lastRenderedPageBreak/>
        <w:t xml:space="preserve"> </w:t>
      </w:r>
      <w:proofErr w:type="spellStart"/>
      <w:r w:rsidRPr="009023A9">
        <w:rPr>
          <w:b/>
          <w:i w:val="0"/>
          <w:sz w:val="24"/>
          <w:lang w:val="es-PE"/>
        </w:rPr>
        <w:t>HeroService</w:t>
      </w:r>
      <w:proofErr w:type="spellEnd"/>
    </w:p>
    <w:p w14:paraId="13750A23" w14:textId="77777777" w:rsidR="003E4522" w:rsidRPr="003E4522" w:rsidRDefault="003E4522" w:rsidP="003E4522">
      <w:pPr>
        <w:rPr>
          <w:lang w:val="es-PE"/>
        </w:rPr>
      </w:pPr>
    </w:p>
    <w:p w14:paraId="0C128B21" w14:textId="77777777" w:rsidR="003E4522" w:rsidRPr="003E4522" w:rsidRDefault="003E4522" w:rsidP="009023A9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50EE23A" wp14:editId="2709896A">
            <wp:extent cx="3562350" cy="5657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1D1F" w14:textId="77777777" w:rsidR="003E4522" w:rsidRPr="009023A9" w:rsidRDefault="003E4522" w:rsidP="00F95739">
      <w:pPr>
        <w:pStyle w:val="Heading3"/>
        <w:ind w:left="1276"/>
        <w:rPr>
          <w:b/>
          <w:i w:val="0"/>
          <w:sz w:val="24"/>
          <w:lang w:val="es-PE"/>
        </w:rPr>
      </w:pPr>
      <w:proofErr w:type="spellStart"/>
      <w:r w:rsidRPr="009023A9">
        <w:rPr>
          <w:b/>
          <w:i w:val="0"/>
          <w:sz w:val="24"/>
          <w:lang w:val="es-PE"/>
        </w:rPr>
        <w:lastRenderedPageBreak/>
        <w:t>GodService</w:t>
      </w:r>
      <w:proofErr w:type="spellEnd"/>
    </w:p>
    <w:p w14:paraId="6E1A0793" w14:textId="77777777" w:rsidR="003E4522" w:rsidRDefault="003E4522" w:rsidP="009023A9">
      <w:pPr>
        <w:jc w:val="center"/>
        <w:rPr>
          <w:lang w:val="es-PE"/>
        </w:rPr>
      </w:pPr>
      <w:r w:rsidRPr="009023A9">
        <w:rPr>
          <w:noProof/>
          <w:lang w:val="es-PE" w:eastAsia="es-PE"/>
        </w:rPr>
        <w:drawing>
          <wp:inline distT="0" distB="0" distL="0" distR="0" wp14:anchorId="33E95FC8" wp14:editId="1B0C3EF2">
            <wp:extent cx="3590925" cy="56673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8005" w14:textId="77777777" w:rsidR="003E4522" w:rsidRDefault="003E4522" w:rsidP="003E4522">
      <w:pPr>
        <w:rPr>
          <w:lang w:val="es-PE"/>
        </w:rPr>
      </w:pPr>
    </w:p>
    <w:p w14:paraId="09B93622" w14:textId="77777777" w:rsidR="003E4522" w:rsidRPr="009023A9" w:rsidRDefault="003E4522" w:rsidP="009023A9">
      <w:pPr>
        <w:pStyle w:val="Heading2"/>
        <w:ind w:firstLine="131"/>
        <w:rPr>
          <w:sz w:val="24"/>
          <w:lang w:val="es-PE"/>
        </w:rPr>
      </w:pPr>
      <w:proofErr w:type="spellStart"/>
      <w:r w:rsidRPr="009023A9">
        <w:rPr>
          <w:sz w:val="24"/>
          <w:lang w:val="es-PE"/>
        </w:rPr>
        <w:lastRenderedPageBreak/>
        <w:t>Resource</w:t>
      </w:r>
      <w:proofErr w:type="spellEnd"/>
    </w:p>
    <w:p w14:paraId="215E62A3" w14:textId="77777777" w:rsidR="003E4522" w:rsidRPr="009023A9" w:rsidRDefault="003E4522" w:rsidP="00F95739">
      <w:pPr>
        <w:pStyle w:val="Heading3"/>
        <w:ind w:left="1276"/>
        <w:rPr>
          <w:b/>
          <w:i w:val="0"/>
          <w:sz w:val="24"/>
          <w:lang w:val="es-PE"/>
        </w:rPr>
      </w:pPr>
      <w:proofErr w:type="spellStart"/>
      <w:r w:rsidRPr="009023A9">
        <w:rPr>
          <w:b/>
          <w:i w:val="0"/>
          <w:sz w:val="24"/>
          <w:lang w:val="es-PE"/>
        </w:rPr>
        <w:t>ChampionResource</w:t>
      </w:r>
      <w:proofErr w:type="spellEnd"/>
    </w:p>
    <w:p w14:paraId="3CFAC81A" w14:textId="77777777" w:rsidR="003E4522" w:rsidRDefault="003E4522" w:rsidP="009023A9">
      <w:pPr>
        <w:jc w:val="center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3FD781BC" wp14:editId="4998EF80">
            <wp:extent cx="4905375" cy="58864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lastRenderedPageBreak/>
        <w:drawing>
          <wp:inline distT="0" distB="0" distL="0" distR="0" wp14:anchorId="0B28D20D" wp14:editId="380EFA51">
            <wp:extent cx="5610225" cy="57721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72D2" w14:textId="77777777" w:rsidR="003E4522" w:rsidRPr="003E4522" w:rsidRDefault="003E4522" w:rsidP="003E4522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1A5B4BE" wp14:editId="3D13A328">
            <wp:extent cx="3962400" cy="1323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947" w14:textId="77777777" w:rsidR="003E4522" w:rsidRPr="009023A9" w:rsidRDefault="003E4522" w:rsidP="00F95739">
      <w:pPr>
        <w:pStyle w:val="Heading3"/>
        <w:ind w:left="1276"/>
        <w:rPr>
          <w:b/>
          <w:i w:val="0"/>
          <w:sz w:val="24"/>
          <w:lang w:val="es-PE"/>
        </w:rPr>
      </w:pPr>
      <w:proofErr w:type="spellStart"/>
      <w:r w:rsidRPr="009023A9">
        <w:rPr>
          <w:b/>
          <w:i w:val="0"/>
          <w:sz w:val="24"/>
          <w:lang w:val="es-PE"/>
        </w:rPr>
        <w:lastRenderedPageBreak/>
        <w:t>HeroResource</w:t>
      </w:r>
      <w:proofErr w:type="spellEnd"/>
    </w:p>
    <w:p w14:paraId="632C3D5A" w14:textId="77777777" w:rsidR="003E4522" w:rsidRDefault="003E4522" w:rsidP="009023A9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5670FF8" wp14:editId="4DDC8026">
            <wp:extent cx="4486275" cy="58388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09"/>
                    <a:stretch/>
                  </pic:blipFill>
                  <pic:spPr bwMode="auto">
                    <a:xfrm>
                      <a:off x="0" y="0"/>
                      <a:ext cx="4486275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8741" w14:textId="77777777" w:rsidR="009023A9" w:rsidRDefault="009023A9" w:rsidP="009023A9">
      <w:pPr>
        <w:jc w:val="center"/>
        <w:rPr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1F2D1097" wp14:editId="1EE24215">
            <wp:simplePos x="0" y="0"/>
            <wp:positionH relativeFrom="column">
              <wp:posOffset>285750</wp:posOffset>
            </wp:positionH>
            <wp:positionV relativeFrom="paragraph">
              <wp:posOffset>5686425</wp:posOffset>
            </wp:positionV>
            <wp:extent cx="3895725" cy="1266825"/>
            <wp:effectExtent l="0" t="0" r="9525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522">
        <w:rPr>
          <w:noProof/>
          <w:lang w:val="es-PE" w:eastAsia="es-PE"/>
        </w:rPr>
        <w:drawing>
          <wp:inline distT="0" distB="0" distL="0" distR="0" wp14:anchorId="690DCF35" wp14:editId="51D30B34">
            <wp:extent cx="4981575" cy="57245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8F1E" w14:textId="77777777" w:rsidR="009023A9" w:rsidRDefault="009023A9" w:rsidP="009023A9">
      <w:pPr>
        <w:jc w:val="center"/>
        <w:rPr>
          <w:lang w:val="es-PE"/>
        </w:rPr>
      </w:pPr>
    </w:p>
    <w:p w14:paraId="71766F2D" w14:textId="77777777" w:rsidR="003E4522" w:rsidRPr="003E4522" w:rsidRDefault="003E4522" w:rsidP="009023A9">
      <w:pPr>
        <w:rPr>
          <w:lang w:val="es-PE"/>
        </w:rPr>
      </w:pPr>
    </w:p>
    <w:p w14:paraId="67940629" w14:textId="77777777" w:rsidR="003E4522" w:rsidRPr="00F95739" w:rsidRDefault="003E4522" w:rsidP="00F95739">
      <w:pPr>
        <w:pStyle w:val="Heading3"/>
        <w:ind w:left="1276"/>
        <w:rPr>
          <w:b/>
          <w:i w:val="0"/>
          <w:sz w:val="24"/>
          <w:lang w:val="es-PE"/>
        </w:rPr>
      </w:pPr>
      <w:proofErr w:type="spellStart"/>
      <w:r w:rsidRPr="00F95739">
        <w:rPr>
          <w:b/>
          <w:i w:val="0"/>
          <w:sz w:val="24"/>
          <w:lang w:val="es-PE"/>
        </w:rPr>
        <w:lastRenderedPageBreak/>
        <w:t>GodResource</w:t>
      </w:r>
      <w:proofErr w:type="spellEnd"/>
    </w:p>
    <w:p w14:paraId="34BD33A1" w14:textId="77777777" w:rsidR="003E4522" w:rsidRDefault="003E4522" w:rsidP="009023A9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2861B9C3" wp14:editId="48202895">
            <wp:extent cx="4457700" cy="59150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6E12" w14:textId="77777777" w:rsidR="003E4522" w:rsidRDefault="009023A9" w:rsidP="009023A9">
      <w:pPr>
        <w:jc w:val="center"/>
        <w:rPr>
          <w:lang w:val="es-P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14C1C58E" wp14:editId="68C4A1DD">
            <wp:simplePos x="0" y="0"/>
            <wp:positionH relativeFrom="column">
              <wp:posOffset>285750</wp:posOffset>
            </wp:positionH>
            <wp:positionV relativeFrom="paragraph">
              <wp:posOffset>5724525</wp:posOffset>
            </wp:positionV>
            <wp:extent cx="3981450" cy="135255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522">
        <w:rPr>
          <w:noProof/>
          <w:lang w:val="es-PE" w:eastAsia="es-PE"/>
        </w:rPr>
        <w:drawing>
          <wp:inline distT="0" distB="0" distL="0" distR="0" wp14:anchorId="5A828DD9" wp14:editId="5D88B39E">
            <wp:extent cx="4905375" cy="57531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866D" w14:textId="77777777" w:rsidR="009023A9" w:rsidRDefault="009023A9" w:rsidP="009023A9">
      <w:pPr>
        <w:jc w:val="center"/>
        <w:rPr>
          <w:lang w:val="es-PE"/>
        </w:rPr>
      </w:pPr>
    </w:p>
    <w:p w14:paraId="0732CDEE" w14:textId="77777777" w:rsidR="009023A9" w:rsidRDefault="009023A9" w:rsidP="009023A9">
      <w:pPr>
        <w:jc w:val="center"/>
        <w:rPr>
          <w:lang w:val="es-PE"/>
        </w:rPr>
      </w:pPr>
    </w:p>
    <w:p w14:paraId="4312DE21" w14:textId="77777777" w:rsidR="009023A9" w:rsidRDefault="009023A9" w:rsidP="009023A9">
      <w:pPr>
        <w:jc w:val="center"/>
        <w:rPr>
          <w:lang w:val="es-PE"/>
        </w:rPr>
      </w:pPr>
    </w:p>
    <w:p w14:paraId="45E07A72" w14:textId="77777777" w:rsidR="009023A9" w:rsidRDefault="009023A9" w:rsidP="009023A9">
      <w:pPr>
        <w:jc w:val="center"/>
        <w:rPr>
          <w:lang w:val="es-PE"/>
        </w:rPr>
      </w:pPr>
    </w:p>
    <w:p w14:paraId="4FC634D0" w14:textId="77777777" w:rsidR="003E4522" w:rsidRDefault="003E4522" w:rsidP="009023A9">
      <w:pPr>
        <w:jc w:val="center"/>
        <w:rPr>
          <w:lang w:val="es-PE"/>
        </w:rPr>
      </w:pPr>
    </w:p>
    <w:p w14:paraId="01E501C2" w14:textId="77777777" w:rsidR="003E4522" w:rsidRDefault="003E4522" w:rsidP="003E4522">
      <w:pPr>
        <w:rPr>
          <w:lang w:val="es-PE"/>
        </w:rPr>
      </w:pPr>
    </w:p>
    <w:p w14:paraId="49811C0F" w14:textId="77777777" w:rsidR="009023A9" w:rsidRDefault="009023A9" w:rsidP="009023A9">
      <w:pPr>
        <w:rPr>
          <w:lang w:val="es-PE"/>
        </w:rPr>
      </w:pPr>
    </w:p>
    <w:p w14:paraId="791E4836" w14:textId="77777777" w:rsidR="004E30E4" w:rsidRDefault="004E30E4" w:rsidP="009023A9">
      <w:pPr>
        <w:rPr>
          <w:lang w:val="es-PE"/>
        </w:rPr>
      </w:pPr>
    </w:p>
    <w:p w14:paraId="19C52B84" w14:textId="77777777" w:rsidR="004E30E4" w:rsidRDefault="004E30E4" w:rsidP="009023A9">
      <w:pPr>
        <w:rPr>
          <w:lang w:val="es-PE"/>
        </w:rPr>
      </w:pPr>
    </w:p>
    <w:p w14:paraId="3C233002" w14:textId="77777777" w:rsidR="004E30E4" w:rsidRDefault="004E30E4" w:rsidP="009023A9">
      <w:pPr>
        <w:rPr>
          <w:lang w:val="es-PE"/>
        </w:rPr>
      </w:pPr>
    </w:p>
    <w:p w14:paraId="2CF59A63" w14:textId="77777777" w:rsidR="004E30E4" w:rsidRDefault="004E30E4" w:rsidP="009023A9">
      <w:pPr>
        <w:rPr>
          <w:lang w:val="es-PE"/>
        </w:rPr>
      </w:pPr>
    </w:p>
    <w:p w14:paraId="6530A3C0" w14:textId="77777777" w:rsidR="004E30E4" w:rsidRDefault="004E30E4" w:rsidP="009023A9">
      <w:pPr>
        <w:rPr>
          <w:lang w:val="es-PE"/>
        </w:rPr>
      </w:pPr>
    </w:p>
    <w:p w14:paraId="1606EA26" w14:textId="77777777" w:rsidR="004E30E4" w:rsidRDefault="004E30E4" w:rsidP="009023A9">
      <w:pPr>
        <w:rPr>
          <w:lang w:val="es-PE"/>
        </w:rPr>
      </w:pPr>
    </w:p>
    <w:p w14:paraId="22516EC7" w14:textId="77777777" w:rsidR="004E30E4" w:rsidRDefault="004E30E4" w:rsidP="009023A9">
      <w:pPr>
        <w:rPr>
          <w:lang w:val="es-PE"/>
        </w:rPr>
      </w:pPr>
    </w:p>
    <w:p w14:paraId="6B382978" w14:textId="77777777" w:rsidR="004E30E4" w:rsidRPr="009023A9" w:rsidRDefault="004E30E4" w:rsidP="009023A9">
      <w:pPr>
        <w:rPr>
          <w:lang w:val="es-PE"/>
        </w:rPr>
      </w:pPr>
    </w:p>
    <w:p w14:paraId="649BD448" w14:textId="3DCBF9BA" w:rsidR="003E4522" w:rsidRDefault="003E4522" w:rsidP="003E4522">
      <w:pPr>
        <w:rPr>
          <w:lang w:val="es-PE"/>
        </w:rPr>
      </w:pPr>
    </w:p>
    <w:p w14:paraId="492BB961" w14:textId="77777777" w:rsidR="003E4522" w:rsidRDefault="003E4522" w:rsidP="003E4522">
      <w:pPr>
        <w:rPr>
          <w:lang w:val="es-PE"/>
        </w:rPr>
      </w:pPr>
    </w:p>
    <w:p w14:paraId="2D73954E" w14:textId="59CD3A34" w:rsidR="003E4522" w:rsidRDefault="003E4522" w:rsidP="009023A9">
      <w:pPr>
        <w:pStyle w:val="Heading2"/>
        <w:ind w:firstLine="131"/>
        <w:rPr>
          <w:sz w:val="24"/>
          <w:lang w:val="es-PE"/>
        </w:rPr>
      </w:pPr>
      <w:proofErr w:type="spellStart"/>
      <w:r w:rsidRPr="009023A9">
        <w:rPr>
          <w:sz w:val="24"/>
          <w:lang w:val="es-PE"/>
        </w:rPr>
        <w:t>Heroku</w:t>
      </w:r>
      <w:proofErr w:type="spellEnd"/>
    </w:p>
    <w:p w14:paraId="4633ADB9" w14:textId="77777777" w:rsidR="009023A9" w:rsidRPr="009023A9" w:rsidRDefault="009023A9" w:rsidP="009023A9">
      <w:pPr>
        <w:rPr>
          <w:lang w:val="es-PE"/>
        </w:rPr>
      </w:pPr>
    </w:p>
    <w:p w14:paraId="479C6A9F" w14:textId="5105A548" w:rsidR="00F95739" w:rsidRDefault="00F95739" w:rsidP="00F95739">
      <w:pPr>
        <w:jc w:val="center"/>
        <w:rPr>
          <w:lang w:val="es-PE"/>
        </w:rPr>
      </w:pPr>
    </w:p>
    <w:p w14:paraId="5923B7D5" w14:textId="191BAA2E" w:rsidR="00E9208D" w:rsidRDefault="00E9208D" w:rsidP="00F95739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B36BC15" wp14:editId="7BBD8C47">
            <wp:extent cx="4678680" cy="2466304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4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540B" w14:textId="7432F705" w:rsidR="00E9208D" w:rsidRDefault="00E9208D" w:rsidP="00F95739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20EC0888" wp14:editId="45D2A9E1">
            <wp:extent cx="6032746" cy="287909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2746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6DD4" w14:textId="59D1F339" w:rsidR="002C67FF" w:rsidRDefault="002C67FF" w:rsidP="00F95739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66CBA4E" wp14:editId="651E07C0">
            <wp:extent cx="5943600" cy="14458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C7D" w14:textId="77777777" w:rsidR="00F95739" w:rsidRDefault="00F95739" w:rsidP="00F95739">
      <w:pPr>
        <w:rPr>
          <w:lang w:val="es-PE"/>
        </w:rPr>
      </w:pPr>
    </w:p>
    <w:p w14:paraId="35246260" w14:textId="77777777" w:rsidR="00F95739" w:rsidRDefault="00F95739" w:rsidP="00F95739">
      <w:pPr>
        <w:pStyle w:val="Heading2"/>
        <w:ind w:firstLine="131"/>
        <w:jc w:val="both"/>
        <w:rPr>
          <w:sz w:val="24"/>
          <w:lang w:val="es-PE"/>
        </w:rPr>
      </w:pPr>
      <w:r w:rsidRPr="00F95739">
        <w:rPr>
          <w:sz w:val="24"/>
          <w:lang w:val="es-PE"/>
        </w:rPr>
        <w:lastRenderedPageBreak/>
        <w:t>Conexión app Android con el API</w:t>
      </w:r>
    </w:p>
    <w:p w14:paraId="4FDEC3FB" w14:textId="77777777" w:rsidR="00F95739" w:rsidRDefault="00F95739" w:rsidP="00F95739">
      <w:pPr>
        <w:jc w:val="center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41A2B58" wp14:editId="7AFD91A7">
            <wp:extent cx="3533775" cy="4092532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7-07 at 5.18.45 PM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278" cy="41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5C7C" w14:textId="77777777" w:rsidR="00F95739" w:rsidRPr="00F95739" w:rsidRDefault="00F95739" w:rsidP="00F95739">
      <w:pPr>
        <w:pStyle w:val="Heading1"/>
        <w:rPr>
          <w:lang w:val="es-PE"/>
        </w:rPr>
      </w:pPr>
      <w:r>
        <w:rPr>
          <w:lang w:val="es-PE"/>
        </w:rPr>
        <w:lastRenderedPageBreak/>
        <w:t>App Android</w:t>
      </w:r>
    </w:p>
    <w:p w14:paraId="2515D4E5" w14:textId="77777777" w:rsidR="003E4522" w:rsidRPr="003E4522" w:rsidRDefault="00FE44F0" w:rsidP="003E4522">
      <w:pPr>
        <w:rPr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 wp14:anchorId="6CC9A6D5" wp14:editId="0F121A44">
            <wp:simplePos x="0" y="0"/>
            <wp:positionH relativeFrom="column">
              <wp:posOffset>-238125</wp:posOffset>
            </wp:positionH>
            <wp:positionV relativeFrom="paragraph">
              <wp:posOffset>4231640</wp:posOffset>
            </wp:positionV>
            <wp:extent cx="1932940" cy="3707130"/>
            <wp:effectExtent l="0" t="0" r="0" b="762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448650EF" wp14:editId="6FDBBD6F">
            <wp:simplePos x="0" y="0"/>
            <wp:positionH relativeFrom="column">
              <wp:posOffset>4199890</wp:posOffset>
            </wp:positionH>
            <wp:positionV relativeFrom="paragraph">
              <wp:posOffset>4244340</wp:posOffset>
            </wp:positionV>
            <wp:extent cx="1971675" cy="3721100"/>
            <wp:effectExtent l="0" t="0" r="952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3360" behindDoc="1" locked="0" layoutInCell="1" allowOverlap="1" wp14:anchorId="5BFF38A5" wp14:editId="692CEC61">
            <wp:simplePos x="0" y="0"/>
            <wp:positionH relativeFrom="margin">
              <wp:posOffset>2009775</wp:posOffset>
            </wp:positionH>
            <wp:positionV relativeFrom="paragraph">
              <wp:posOffset>4244340</wp:posOffset>
            </wp:positionV>
            <wp:extent cx="1957070" cy="3707130"/>
            <wp:effectExtent l="0" t="0" r="5080" b="762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739"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7B75284A" wp14:editId="5897A407">
            <wp:simplePos x="0" y="0"/>
            <wp:positionH relativeFrom="column">
              <wp:posOffset>4181475</wp:posOffset>
            </wp:positionH>
            <wp:positionV relativeFrom="paragraph">
              <wp:posOffset>139065</wp:posOffset>
            </wp:positionV>
            <wp:extent cx="1971675" cy="3981450"/>
            <wp:effectExtent l="0" t="0" r="9525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739"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4C7C9834" wp14:editId="62E7DFCD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1985645" cy="398145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739"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74819E4D" wp14:editId="2BA2E038">
            <wp:simplePos x="0" y="0"/>
            <wp:positionH relativeFrom="column">
              <wp:posOffset>-228600</wp:posOffset>
            </wp:positionH>
            <wp:positionV relativeFrom="paragraph">
              <wp:posOffset>161925</wp:posOffset>
            </wp:positionV>
            <wp:extent cx="1933575" cy="3981450"/>
            <wp:effectExtent l="0" t="0" r="952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5127B" w14:textId="77777777" w:rsidR="003E4522" w:rsidRPr="003E4522" w:rsidRDefault="003E4522" w:rsidP="003E4522">
      <w:pPr>
        <w:rPr>
          <w:lang w:val="es-PE"/>
        </w:rPr>
      </w:pPr>
    </w:p>
    <w:p w14:paraId="5EF2E8DA" w14:textId="77777777" w:rsidR="00B82870" w:rsidRPr="00B82870" w:rsidRDefault="00B82870" w:rsidP="00B82870">
      <w:pPr>
        <w:rPr>
          <w:lang w:val="es-PE"/>
        </w:rPr>
      </w:pPr>
    </w:p>
    <w:sectPr w:rsidR="00B82870" w:rsidRPr="00B82870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E480A8" w14:textId="77777777" w:rsidR="00C70F5B" w:rsidRDefault="00C70F5B">
      <w:pPr>
        <w:spacing w:line="240" w:lineRule="auto"/>
      </w:pPr>
      <w:r>
        <w:separator/>
      </w:r>
    </w:p>
  </w:endnote>
  <w:endnote w:type="continuationSeparator" w:id="0">
    <w:p w14:paraId="7B86F2D8" w14:textId="77777777" w:rsidR="00C70F5B" w:rsidRDefault="00C70F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6AF79" w14:textId="77777777" w:rsidR="00C70F5B" w:rsidRDefault="00C70F5B">
      <w:pPr>
        <w:spacing w:line="240" w:lineRule="auto"/>
      </w:pPr>
      <w:r>
        <w:separator/>
      </w:r>
    </w:p>
  </w:footnote>
  <w:footnote w:type="continuationSeparator" w:id="0">
    <w:p w14:paraId="061D8CFB" w14:textId="77777777" w:rsidR="00C70F5B" w:rsidRDefault="00C70F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80F011E6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sz w:val="24"/>
        <w:szCs w:val="24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9A0296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326567C"/>
    <w:multiLevelType w:val="hybridMultilevel"/>
    <w:tmpl w:val="14705D6E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6963445F"/>
    <w:multiLevelType w:val="multilevel"/>
    <w:tmpl w:val="84B6E42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DEC255D"/>
    <w:multiLevelType w:val="hybridMultilevel"/>
    <w:tmpl w:val="1CB6EFF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22"/>
  </w:num>
  <w:num w:numId="4">
    <w:abstractNumId w:val="16"/>
  </w:num>
  <w:num w:numId="5">
    <w:abstractNumId w:val="15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1"/>
  </w:num>
  <w:num w:numId="9">
    <w:abstractNumId w:val="3"/>
  </w:num>
  <w:num w:numId="10">
    <w:abstractNumId w:val="11"/>
  </w:num>
  <w:num w:numId="11">
    <w:abstractNumId w:val="9"/>
  </w:num>
  <w:num w:numId="12">
    <w:abstractNumId w:val="20"/>
  </w:num>
  <w:num w:numId="13">
    <w:abstractNumId w:val="8"/>
  </w:num>
  <w:num w:numId="14">
    <w:abstractNumId w:val="4"/>
  </w:num>
  <w:num w:numId="15">
    <w:abstractNumId w:val="19"/>
  </w:num>
  <w:num w:numId="16">
    <w:abstractNumId w:val="14"/>
  </w:num>
  <w:num w:numId="17">
    <w:abstractNumId w:val="5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8"/>
  </w:num>
  <w:num w:numId="22">
    <w:abstractNumId w:val="17"/>
  </w:num>
  <w:num w:numId="23">
    <w:abstractNumId w:val="23"/>
  </w:num>
  <w:num w:numId="24">
    <w:abstractNumId w:val="13"/>
  </w:num>
  <w:num w:numId="25">
    <w:abstractNumId w:val="6"/>
  </w:num>
  <w:num w:numId="26">
    <w:abstractNumId w:val="0"/>
    <w:lvlOverride w:ilvl="0">
      <w:startOverride w:val="5"/>
    </w:lvlOverride>
    <w:lvlOverride w:ilvl="1">
      <w:startOverride w:val="1"/>
    </w:lvlOverride>
    <w:lvlOverride w:ilvl="2">
      <w:startOverride w:val="3"/>
    </w:lvlOverride>
  </w:num>
  <w:num w:numId="27">
    <w:abstractNumId w:val="0"/>
    <w:lvlOverride w:ilvl="0">
      <w:startOverride w:val="5"/>
    </w:lvlOverride>
    <w:lvlOverride w:ilvl="1">
      <w:startOverride w:val="1"/>
    </w:lvlOverride>
    <w:lvlOverride w:ilvl="2">
      <w:startOverride w:val="2"/>
    </w:lvlOverride>
  </w:num>
  <w:num w:numId="28">
    <w:abstractNumId w:val="0"/>
  </w:num>
  <w:num w:numId="29">
    <w:abstractNumId w:val="0"/>
    <w:lvlOverride w:ilvl="0">
      <w:startOverride w:val="5"/>
    </w:lvlOverride>
    <w:lvlOverride w:ilvl="1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C01"/>
    <w:rsid w:val="00021955"/>
    <w:rsid w:val="000275AE"/>
    <w:rsid w:val="002C67FF"/>
    <w:rsid w:val="002D3267"/>
    <w:rsid w:val="003725CA"/>
    <w:rsid w:val="003B73D5"/>
    <w:rsid w:val="003E4522"/>
    <w:rsid w:val="00425D53"/>
    <w:rsid w:val="004E30E4"/>
    <w:rsid w:val="005A46E6"/>
    <w:rsid w:val="0061087A"/>
    <w:rsid w:val="009023A9"/>
    <w:rsid w:val="009063B3"/>
    <w:rsid w:val="00B82870"/>
    <w:rsid w:val="00BC0D8B"/>
    <w:rsid w:val="00BD08D2"/>
    <w:rsid w:val="00C20C01"/>
    <w:rsid w:val="00C3054B"/>
    <w:rsid w:val="00C70F5B"/>
    <w:rsid w:val="00D14039"/>
    <w:rsid w:val="00E02347"/>
    <w:rsid w:val="00E9208D"/>
    <w:rsid w:val="00ED5799"/>
    <w:rsid w:val="00F95739"/>
    <w:rsid w:val="00FE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2EDA4A"/>
  <w15:chartTrackingRefBased/>
  <w15:docId w15:val="{1032A0BE-6C04-4E65-8847-2965BA3F6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BC0D8B"/>
    <w:pPr>
      <w:spacing w:after="120"/>
      <w:ind w:left="720"/>
    </w:pPr>
    <w:rPr>
      <w:rFonts w:ascii="Arial" w:hAnsi="Arial" w:cs="Arial"/>
      <w:iCs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character" w:styleId="Strong">
    <w:name w:val="Strong"/>
    <w:basedOn w:val="DefaultParagraphFont"/>
    <w:qFormat/>
    <w:rPr>
      <w:b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B828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rkh\Downloads\sad_inform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sad_informal.dot</Template>
  <TotalTime>14</TotalTime>
  <Pages>21</Pages>
  <Words>323</Words>
  <Characters>1843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Usuario</dc:creator>
  <cp:keywords/>
  <dc:description/>
  <cp:lastModifiedBy>Chris Roudebush</cp:lastModifiedBy>
  <cp:revision>3</cp:revision>
  <cp:lastPrinted>1900-01-01T05:00:00Z</cp:lastPrinted>
  <dcterms:created xsi:type="dcterms:W3CDTF">2020-07-07T23:10:00Z</dcterms:created>
  <dcterms:modified xsi:type="dcterms:W3CDTF">2020-07-07T23:15:00Z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